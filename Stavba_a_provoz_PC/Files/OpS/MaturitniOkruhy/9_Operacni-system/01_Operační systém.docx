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E24" w:rsidRDefault="00AD5CFD" w:rsidP="00AD5CFD">
      <w:pPr>
        <w:pStyle w:val="Okruh"/>
      </w:pPr>
      <w:r>
        <w:t xml:space="preserve">1. </w:t>
      </w:r>
      <w:r w:rsidR="00BC4DBE">
        <w:t>Operační systém</w:t>
      </w:r>
      <w:r w:rsidR="006F26FD">
        <w:t xml:space="preserve"> </w:t>
      </w:r>
    </w:p>
    <w:p w:rsidR="00BC4DBE" w:rsidRDefault="00BC4DBE" w:rsidP="00BC4DBE">
      <w:pPr>
        <w:pStyle w:val="Nadpis2"/>
      </w:pPr>
      <w:bookmarkStart w:id="0" w:name="bookmark0"/>
      <w:r w:rsidRPr="00BC4DBE">
        <w:t>Co je to OS</w:t>
      </w:r>
      <w:bookmarkEnd w:id="0"/>
    </w:p>
    <w:p w:rsidR="002D07E2" w:rsidRDefault="00BC4DBE" w:rsidP="005472B3">
      <w:pPr>
        <w:pStyle w:val="odrky"/>
      </w:pPr>
      <w:r>
        <w:t>Ope</w:t>
      </w:r>
      <w:r w:rsidR="004C77C5">
        <w:t>rační systém je</w:t>
      </w:r>
      <w:r w:rsidR="002D07E2">
        <w:t xml:space="preserve"> základní programové vybavení počítače (softwar</w:t>
      </w:r>
      <w:r w:rsidR="005472B3">
        <w:t>e</w:t>
      </w:r>
      <w:r w:rsidR="002D07E2">
        <w:t xml:space="preserve">), které je zavedeno do paměti počítače při jeho startu a zůstává aktivní </w:t>
      </w:r>
      <w:r w:rsidR="005472B3">
        <w:t xml:space="preserve">až </w:t>
      </w:r>
      <w:r w:rsidR="002D07E2">
        <w:t xml:space="preserve">do jeho vypnutí </w:t>
      </w:r>
    </w:p>
    <w:p w:rsidR="00BC4DBE" w:rsidRDefault="003834CA" w:rsidP="005472B3">
      <w:pPr>
        <w:pStyle w:val="odrky"/>
      </w:pPr>
      <w:r>
        <w:t>OS je software</w:t>
      </w:r>
      <w:r w:rsidR="005472B3">
        <w:t xml:space="preserve">, který </w:t>
      </w:r>
      <w:r w:rsidR="002D07E2">
        <w:t>zprostř</w:t>
      </w:r>
      <w:r>
        <w:t>edkovává komunikaci mezi uživatelem a HW počítače</w:t>
      </w:r>
    </w:p>
    <w:p w:rsidR="00BC4DBE" w:rsidRDefault="00BC4DBE" w:rsidP="00BC4DBE">
      <w:pPr>
        <w:pStyle w:val="Nadpis2"/>
      </w:pPr>
      <w:r>
        <w:t>Úkoly OS</w:t>
      </w:r>
    </w:p>
    <w:p w:rsidR="00BC4DBE" w:rsidRDefault="00E25D11" w:rsidP="00BC4DBE">
      <w:pPr>
        <w:pStyle w:val="odrky"/>
        <w:rPr>
          <w:rFonts w:eastAsia="Times New Roman"/>
        </w:rPr>
      </w:pPr>
      <w:r>
        <w:t>Zprostředkovává</w:t>
      </w:r>
      <w:r w:rsidR="00BC4DBE">
        <w:rPr>
          <w:rFonts w:eastAsia="Times New Roman"/>
        </w:rPr>
        <w:t xml:space="preserve"> komunikací uživatele s počítačem</w:t>
      </w:r>
    </w:p>
    <w:p w:rsidR="00BC4DBE" w:rsidRDefault="00BC4DBE" w:rsidP="00BC4DBE">
      <w:pPr>
        <w:pStyle w:val="odrky"/>
        <w:rPr>
          <w:rFonts w:eastAsia="Times New Roman"/>
        </w:rPr>
      </w:pPr>
      <w:r>
        <w:rPr>
          <w:rFonts w:eastAsia="Times New Roman"/>
        </w:rPr>
        <w:t>Poskytuje vhodné prostředí pro spouštění programů</w:t>
      </w:r>
    </w:p>
    <w:p w:rsidR="00BC4DBE" w:rsidRDefault="00BC4DBE" w:rsidP="00BC4DBE">
      <w:pPr>
        <w:pStyle w:val="odrky"/>
        <w:rPr>
          <w:rFonts w:eastAsia="Times New Roman"/>
        </w:rPr>
      </w:pPr>
      <w:r>
        <w:rPr>
          <w:rFonts w:eastAsia="Times New Roman"/>
        </w:rPr>
        <w:t>Provádí správu dat - většinou se jedná o diskové jednotky</w:t>
      </w:r>
      <w:r w:rsidR="00BD0800">
        <w:rPr>
          <w:rFonts w:eastAsia="Times New Roman"/>
        </w:rPr>
        <w:t xml:space="preserve"> (HDD, CD, DVD)</w:t>
      </w:r>
    </w:p>
    <w:p w:rsidR="00BC4DBE" w:rsidRDefault="00BC4DBE" w:rsidP="00BC4DBE">
      <w:pPr>
        <w:pStyle w:val="odrky"/>
        <w:rPr>
          <w:rFonts w:eastAsia="Times New Roman"/>
        </w:rPr>
      </w:pPr>
      <w:r>
        <w:rPr>
          <w:rFonts w:eastAsia="Times New Roman"/>
        </w:rPr>
        <w:t>Provádí správu hardwarových zdrojů - paměť, procesorový čas, vstupní/výstupní zařízení</w:t>
      </w:r>
      <w:r w:rsidR="00BD0800">
        <w:rPr>
          <w:rFonts w:eastAsia="Times New Roman"/>
        </w:rPr>
        <w:t xml:space="preserve"> (HW, RAM, GPU, I/O, CPU)</w:t>
      </w:r>
    </w:p>
    <w:p w:rsidR="00BC4DBE" w:rsidRDefault="00BC4DBE" w:rsidP="00BC4DBE">
      <w:pPr>
        <w:pStyle w:val="Nadpis2"/>
      </w:pPr>
      <w:r>
        <w:t>Služby OS</w:t>
      </w:r>
    </w:p>
    <w:p w:rsidR="00BC4DBE" w:rsidRDefault="003B5473" w:rsidP="003B5473">
      <w:pPr>
        <w:pStyle w:val="Nadpis1"/>
      </w:pPr>
      <w:r>
        <w:t>Správa procesorů/procesů</w:t>
      </w:r>
    </w:p>
    <w:p w:rsidR="003B5473" w:rsidRDefault="003B5473" w:rsidP="003B5473">
      <w:pPr>
        <w:spacing w:line="240" w:lineRule="auto"/>
        <w:ind w:left="567" w:firstLine="0"/>
        <w:rPr>
          <w:rFonts w:eastAsia="Times New Roman" w:cstheme="minorHAnsi"/>
          <w:color w:val="000000"/>
          <w:sz w:val="24"/>
          <w:szCs w:val="24"/>
        </w:rPr>
      </w:pPr>
      <w:r w:rsidRPr="006738D7">
        <w:rPr>
          <w:rFonts w:eastAsia="Times New Roman" w:cstheme="minorHAnsi"/>
          <w:color w:val="000000"/>
          <w:sz w:val="24"/>
          <w:szCs w:val="24"/>
        </w:rPr>
        <w:t>OS je odpovědný za vytváření</w:t>
      </w:r>
      <w:r>
        <w:rPr>
          <w:rFonts w:eastAsia="Times New Roman" w:cstheme="minorHAnsi"/>
          <w:color w:val="000000"/>
          <w:sz w:val="24"/>
          <w:szCs w:val="24"/>
        </w:rPr>
        <w:t>, rušen</w:t>
      </w:r>
      <w:r w:rsidR="00E25D11">
        <w:rPr>
          <w:rFonts w:eastAsia="Times New Roman" w:cstheme="minorHAnsi"/>
          <w:color w:val="000000"/>
          <w:sz w:val="24"/>
          <w:szCs w:val="24"/>
        </w:rPr>
        <w:t>í</w:t>
      </w:r>
      <w:r>
        <w:rPr>
          <w:rFonts w:eastAsia="Times New Roman" w:cstheme="minorHAnsi"/>
          <w:color w:val="000000"/>
          <w:sz w:val="24"/>
          <w:szCs w:val="24"/>
        </w:rPr>
        <w:t>, potlačení a obnovení procesů a také za výběr</w:t>
      </w:r>
      <w:r w:rsidRPr="006738D7">
        <w:rPr>
          <w:rFonts w:eastAsia="Times New Roman" w:cstheme="minorHAnsi"/>
          <w:color w:val="000000"/>
          <w:sz w:val="24"/>
          <w:szCs w:val="24"/>
        </w:rPr>
        <w:br/>
        <w:t>aktuálního proces</w:t>
      </w:r>
      <w:r>
        <w:rPr>
          <w:rFonts w:eastAsia="Times New Roman" w:cstheme="minorHAnsi"/>
          <w:color w:val="000000"/>
          <w:sz w:val="24"/>
          <w:szCs w:val="24"/>
        </w:rPr>
        <w:t>u. Dále poskytuje prostředky, po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mocí </w:t>
      </w:r>
      <w:r>
        <w:rPr>
          <w:rFonts w:eastAsia="Times New Roman" w:cstheme="minorHAnsi"/>
          <w:color w:val="000000"/>
          <w:sz w:val="24"/>
          <w:szCs w:val="24"/>
        </w:rPr>
        <w:t xml:space="preserve">kterých mezi sebou procesy </w:t>
      </w:r>
      <w:r w:rsidRPr="006738D7">
        <w:rPr>
          <w:rFonts w:eastAsia="Times New Roman" w:cstheme="minorHAnsi"/>
          <w:color w:val="000000"/>
          <w:sz w:val="24"/>
          <w:szCs w:val="24"/>
        </w:rPr>
        <w:t>komunikují</w:t>
      </w:r>
    </w:p>
    <w:p w:rsidR="003B5473" w:rsidRDefault="003B5473" w:rsidP="003B5473">
      <w:pPr>
        <w:pStyle w:val="Nadpis1"/>
        <w:rPr>
          <w:rFonts w:eastAsia="Times New Roman"/>
        </w:rPr>
      </w:pPr>
      <w:r>
        <w:rPr>
          <w:rFonts w:eastAsia="Times New Roman"/>
        </w:rPr>
        <w:t>Správa paměti</w:t>
      </w:r>
    </w:p>
    <w:p w:rsidR="003B5473" w:rsidRDefault="003B5473" w:rsidP="003B5473">
      <w:pPr>
        <w:spacing w:line="240" w:lineRule="auto"/>
        <w:ind w:left="567" w:firstLine="0"/>
        <w:rPr>
          <w:rFonts w:eastAsia="Times New Roman" w:cstheme="minorHAnsi"/>
          <w:sz w:val="24"/>
          <w:szCs w:val="24"/>
        </w:rPr>
      </w:pPr>
      <w:r w:rsidRPr="006738D7">
        <w:rPr>
          <w:rFonts w:eastAsia="Times New Roman" w:cstheme="minorHAnsi"/>
          <w:color w:val="000000"/>
          <w:sz w:val="24"/>
          <w:szCs w:val="24"/>
        </w:rPr>
        <w:t xml:space="preserve">OS vede </w:t>
      </w:r>
      <w:r>
        <w:rPr>
          <w:rFonts w:eastAsia="Times New Roman" w:cstheme="minorHAnsi"/>
          <w:color w:val="000000"/>
          <w:sz w:val="24"/>
          <w:szCs w:val="24"/>
        </w:rPr>
        <w:t>přehled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část</w:t>
      </w:r>
      <w:r>
        <w:rPr>
          <w:rFonts w:eastAsia="Times New Roman" w:cstheme="minorHAnsi"/>
          <w:color w:val="000000"/>
          <w:sz w:val="24"/>
          <w:szCs w:val="24"/>
        </w:rPr>
        <w:t>í paměti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, a kdo tyto části využívá. Dále </w:t>
      </w:r>
      <w:r>
        <w:rPr>
          <w:rFonts w:eastAsia="Times New Roman" w:cstheme="minorHAnsi"/>
          <w:color w:val="000000"/>
          <w:sz w:val="24"/>
          <w:szCs w:val="24"/>
        </w:rPr>
        <w:t>rozhoduje o tom,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kterému procesu</w:t>
      </w:r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bude při nedostatku </w:t>
      </w:r>
      <w:r>
        <w:rPr>
          <w:rFonts w:eastAsia="Times New Roman" w:cstheme="minorHAnsi"/>
          <w:color w:val="000000"/>
          <w:sz w:val="24"/>
          <w:szCs w:val="24"/>
        </w:rPr>
        <w:t>paměti přidělena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a kterému ne. Mnoho </w:t>
      </w:r>
      <w:r>
        <w:rPr>
          <w:rFonts w:eastAsia="Times New Roman" w:cstheme="minorHAnsi"/>
          <w:color w:val="000000"/>
          <w:sz w:val="24"/>
          <w:szCs w:val="24"/>
        </w:rPr>
        <w:t>moderních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OS používá</w:t>
      </w:r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takzvané </w:t>
      </w:r>
      <w:r>
        <w:rPr>
          <w:rFonts w:eastAsia="Times New Roman" w:cstheme="minorHAnsi"/>
          <w:color w:val="000000"/>
          <w:sz w:val="24"/>
          <w:szCs w:val="24"/>
        </w:rPr>
        <w:t>swapování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- neboli odkládáni</w:t>
      </w:r>
      <w:r>
        <w:rPr>
          <w:rFonts w:eastAsia="Times New Roman" w:cstheme="minorHAnsi"/>
          <w:color w:val="000000"/>
          <w:sz w:val="24"/>
          <w:szCs w:val="24"/>
        </w:rPr>
        <w:t xml:space="preserve"> č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ásti </w:t>
      </w:r>
      <w:r>
        <w:rPr>
          <w:rFonts w:eastAsia="Times New Roman" w:cstheme="minorHAnsi"/>
          <w:color w:val="000000"/>
          <w:sz w:val="24"/>
          <w:szCs w:val="24"/>
        </w:rPr>
        <w:t>paměti na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3B5473">
        <w:rPr>
          <w:rFonts w:eastAsia="Times New Roman" w:cstheme="minorHAnsi"/>
          <w:b/>
          <w:color w:val="000000"/>
          <w:sz w:val="24"/>
          <w:szCs w:val="24"/>
        </w:rPr>
        <w:t>pevný disk</w:t>
      </w:r>
      <w:r>
        <w:rPr>
          <w:rFonts w:eastAsia="Times New Roman" w:cstheme="minorHAnsi"/>
          <w:color w:val="000000"/>
          <w:sz w:val="24"/>
          <w:szCs w:val="24"/>
        </w:rPr>
        <w:t>.</w:t>
      </w:r>
    </w:p>
    <w:p w:rsidR="003B5473" w:rsidRDefault="003B5473" w:rsidP="003B5473">
      <w:pPr>
        <w:pStyle w:val="Nadpis1"/>
        <w:rPr>
          <w:rFonts w:eastAsia="Times New Roman"/>
        </w:rPr>
      </w:pPr>
      <w:r>
        <w:rPr>
          <w:rFonts w:eastAsia="Times New Roman"/>
        </w:rPr>
        <w:t>Správa souborů</w:t>
      </w:r>
    </w:p>
    <w:p w:rsidR="003B5473" w:rsidRDefault="003B5473" w:rsidP="003B5473">
      <w:pPr>
        <w:spacing w:line="240" w:lineRule="auto"/>
        <w:ind w:left="567" w:firstLine="0"/>
        <w:rPr>
          <w:rFonts w:eastAsia="Times New Roman" w:cstheme="minorHAnsi"/>
          <w:color w:val="000000"/>
          <w:sz w:val="24"/>
          <w:szCs w:val="24"/>
        </w:rPr>
      </w:pPr>
      <w:r w:rsidRPr="006738D7">
        <w:rPr>
          <w:rFonts w:eastAsia="Times New Roman" w:cstheme="minorHAnsi"/>
          <w:color w:val="000000"/>
          <w:sz w:val="24"/>
          <w:szCs w:val="24"/>
        </w:rPr>
        <w:t>Z hlediska správy soub</w:t>
      </w:r>
      <w:r>
        <w:rPr>
          <w:rFonts w:eastAsia="Times New Roman" w:cstheme="minorHAnsi"/>
          <w:color w:val="000000"/>
          <w:sz w:val="24"/>
          <w:szCs w:val="24"/>
        </w:rPr>
        <w:t>orů je OS odpovědný za vytváření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a </w:t>
      </w:r>
      <w:r>
        <w:rPr>
          <w:rFonts w:eastAsia="Times New Roman" w:cstheme="minorHAnsi"/>
          <w:color w:val="000000"/>
          <w:sz w:val="24"/>
          <w:szCs w:val="24"/>
        </w:rPr>
        <w:t>rušení souborů/adresářů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. </w:t>
      </w:r>
      <w:r>
        <w:rPr>
          <w:rFonts w:eastAsia="Times New Roman" w:cstheme="minorHAnsi"/>
          <w:color w:val="000000"/>
          <w:sz w:val="24"/>
          <w:szCs w:val="24"/>
        </w:rPr>
        <w:t>Poskytuje nástroje pro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základní manipulaci s</w:t>
      </w:r>
      <w:r>
        <w:rPr>
          <w:rFonts w:eastAsia="Times New Roman" w:cstheme="minorHAnsi"/>
          <w:color w:val="000000"/>
          <w:sz w:val="24"/>
          <w:szCs w:val="24"/>
        </w:rPr>
        <w:t>e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soubory.</w:t>
      </w:r>
      <w:bookmarkStart w:id="1" w:name="_GoBack"/>
      <w:bookmarkEnd w:id="1"/>
    </w:p>
    <w:p w:rsidR="003B5473" w:rsidRDefault="003B5473" w:rsidP="003B5473">
      <w:pPr>
        <w:pStyle w:val="Nadpis1"/>
        <w:rPr>
          <w:rFonts w:eastAsia="Times New Roman"/>
        </w:rPr>
      </w:pPr>
      <w:bookmarkStart w:id="2" w:name="bookmark4"/>
      <w:r w:rsidRPr="006738D7">
        <w:rPr>
          <w:rFonts w:eastAsia="Times New Roman"/>
        </w:rPr>
        <w:t>Správa vstupn</w:t>
      </w:r>
      <w:r>
        <w:rPr>
          <w:rFonts w:eastAsia="Times New Roman"/>
        </w:rPr>
        <w:t xml:space="preserve">ě/výstupního </w:t>
      </w:r>
      <w:r w:rsidRPr="006738D7">
        <w:rPr>
          <w:rFonts w:eastAsia="Times New Roman"/>
        </w:rPr>
        <w:t>systému</w:t>
      </w:r>
      <w:bookmarkEnd w:id="2"/>
    </w:p>
    <w:p w:rsidR="003B5473" w:rsidRDefault="003B5473" w:rsidP="003B5473">
      <w:pPr>
        <w:spacing w:line="240" w:lineRule="auto"/>
        <w:ind w:left="567" w:firstLine="0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Poskytuje programům univerzální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ro</w:t>
      </w:r>
      <w:r>
        <w:rPr>
          <w:rFonts w:eastAsia="Times New Roman" w:cstheme="minorHAnsi"/>
          <w:color w:val="000000"/>
          <w:sz w:val="24"/>
          <w:szCs w:val="24"/>
        </w:rPr>
        <w:t>zhraní pro přístup k hardwaru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počítače - </w:t>
      </w:r>
      <w:r w:rsidRPr="008B7D41">
        <w:rPr>
          <w:rFonts w:eastAsia="Times New Roman" w:cstheme="minorHAnsi"/>
          <w:b/>
          <w:color w:val="000000"/>
          <w:sz w:val="24"/>
          <w:szCs w:val="24"/>
        </w:rPr>
        <w:t>ovladače</w:t>
      </w:r>
      <w:r w:rsidRPr="006738D7">
        <w:rPr>
          <w:rFonts w:eastAsia="Times New Roman" w:cstheme="minorHAnsi"/>
          <w:color w:val="000000"/>
          <w:sz w:val="24"/>
          <w:szCs w:val="24"/>
        </w:rPr>
        <w:t>.</w:t>
      </w:r>
    </w:p>
    <w:p w:rsidR="008B7D41" w:rsidRDefault="008B7D41" w:rsidP="008B7D41">
      <w:pPr>
        <w:pStyle w:val="Nadpis1"/>
        <w:rPr>
          <w:rFonts w:eastAsia="Times New Roman"/>
        </w:rPr>
      </w:pPr>
      <w:bookmarkStart w:id="3" w:name="bookmark5"/>
      <w:r w:rsidRPr="006738D7">
        <w:rPr>
          <w:rFonts w:eastAsia="Times New Roman"/>
        </w:rPr>
        <w:t>S</w:t>
      </w:r>
      <w:bookmarkEnd w:id="3"/>
      <w:r>
        <w:rPr>
          <w:rFonts w:eastAsia="Times New Roman"/>
        </w:rPr>
        <w:t>ítě</w:t>
      </w:r>
    </w:p>
    <w:p w:rsidR="008B7D41" w:rsidRDefault="008B7D41" w:rsidP="008B7D41">
      <w:pPr>
        <w:spacing w:line="240" w:lineRule="auto"/>
        <w:ind w:left="567" w:firstLine="0"/>
        <w:rPr>
          <w:rFonts w:eastAsia="Times New Roman" w:cstheme="minorHAnsi"/>
          <w:color w:val="000000"/>
          <w:sz w:val="24"/>
          <w:szCs w:val="24"/>
        </w:rPr>
      </w:pPr>
      <w:r w:rsidRPr="006738D7">
        <w:rPr>
          <w:rFonts w:eastAsia="Times New Roman" w:cstheme="minorHAnsi"/>
          <w:color w:val="000000"/>
          <w:sz w:val="24"/>
          <w:szCs w:val="24"/>
        </w:rPr>
        <w:t>OS umožn</w:t>
      </w:r>
      <w:r>
        <w:rPr>
          <w:rFonts w:eastAsia="Times New Roman" w:cstheme="minorHAnsi"/>
          <w:color w:val="000000"/>
          <w:sz w:val="24"/>
          <w:szCs w:val="24"/>
        </w:rPr>
        <w:t>í přístup do sítí a po</w:t>
      </w:r>
      <w:r w:rsidRPr="006738D7">
        <w:rPr>
          <w:rFonts w:eastAsia="Times New Roman" w:cstheme="minorHAnsi"/>
          <w:color w:val="000000"/>
          <w:sz w:val="24"/>
          <w:szCs w:val="24"/>
        </w:rPr>
        <w:t>skyt</w:t>
      </w:r>
      <w:r>
        <w:rPr>
          <w:rFonts w:eastAsia="Times New Roman" w:cstheme="minorHAnsi"/>
          <w:color w:val="000000"/>
          <w:sz w:val="24"/>
          <w:szCs w:val="24"/>
        </w:rPr>
        <w:t>u</w:t>
      </w:r>
      <w:r w:rsidRPr="006738D7">
        <w:rPr>
          <w:rFonts w:eastAsia="Times New Roman" w:cstheme="minorHAnsi"/>
          <w:color w:val="000000"/>
          <w:sz w:val="24"/>
          <w:szCs w:val="24"/>
        </w:rPr>
        <w:t>je nástroje p</w:t>
      </w:r>
      <w:r>
        <w:rPr>
          <w:rFonts w:eastAsia="Times New Roman" w:cstheme="minorHAnsi"/>
          <w:color w:val="000000"/>
          <w:sz w:val="24"/>
          <w:szCs w:val="24"/>
        </w:rPr>
        <w:t>ro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v</w:t>
      </w:r>
      <w:r>
        <w:rPr>
          <w:rFonts w:eastAsia="Times New Roman" w:cstheme="minorHAnsi"/>
          <w:color w:val="000000"/>
          <w:sz w:val="24"/>
          <w:szCs w:val="24"/>
        </w:rPr>
        <w:t>yužívání a nastavení</w:t>
      </w:r>
      <w:r w:rsidRPr="006738D7">
        <w:rPr>
          <w:rFonts w:eastAsia="Times New Roman" w:cstheme="minorHAnsi"/>
          <w:color w:val="000000"/>
          <w:sz w:val="24"/>
          <w:szCs w:val="24"/>
        </w:rPr>
        <w:t xml:space="preserve"> služeb síti.</w:t>
      </w:r>
    </w:p>
    <w:p w:rsidR="003B5473" w:rsidRDefault="008B7D41" w:rsidP="008B7D41">
      <w:pPr>
        <w:pStyle w:val="Nadpis1"/>
      </w:pPr>
      <w:r>
        <w:t>Systém ochran</w:t>
      </w:r>
    </w:p>
    <w:p w:rsidR="008B7D41" w:rsidRDefault="008B7D41" w:rsidP="008B7D41">
      <w:pPr>
        <w:ind w:left="567" w:firstLine="0"/>
      </w:pPr>
      <w:r>
        <w:t>Ochrana je mechanismus, kterým OS řídí přístup k systémovým a uživatelským zdrojům.</w:t>
      </w:r>
    </w:p>
    <w:p w:rsidR="008B7D41" w:rsidRDefault="008B7D41" w:rsidP="008B7D41">
      <w:pPr>
        <w:ind w:left="567" w:firstLine="0"/>
      </w:pPr>
      <w:r>
        <w:t>Musí rozlišovat mezi autorizovaným a neautorizovaným použitím.</w:t>
      </w:r>
    </w:p>
    <w:p w:rsidR="008B7D41" w:rsidRDefault="008B7D41" w:rsidP="008B7D41">
      <w:pPr>
        <w:pStyle w:val="Nadpis1"/>
      </w:pPr>
      <w:r>
        <w:t>Interpret příkazů</w:t>
      </w:r>
    </w:p>
    <w:p w:rsidR="006F26FD" w:rsidRDefault="008B7D41" w:rsidP="006F26FD">
      <w:pPr>
        <w:ind w:left="567" w:firstLine="0"/>
      </w:pPr>
      <w:r w:rsidRPr="008B7D41">
        <w:t>Program, který čte a provádí a (interpretuje) příkazy. V různých OS se nazývá jinak.</w:t>
      </w:r>
      <w:r w:rsidR="00A22A98">
        <w:t xml:space="preserve"> </w:t>
      </w:r>
    </w:p>
    <w:p w:rsidR="00205B45" w:rsidRDefault="00A22A98" w:rsidP="006F26FD">
      <w:pPr>
        <w:ind w:left="567" w:firstLine="0"/>
      </w:pPr>
      <w:r>
        <w:t>Např.</w:t>
      </w:r>
      <w:r w:rsidR="006F26FD">
        <w:t>:</w:t>
      </w:r>
      <w:r>
        <w:t xml:space="preserve"> </w:t>
      </w:r>
      <w:r w:rsidR="006F26FD" w:rsidRPr="006F26FD">
        <w:t>COMMAND.COM nebo cmd.exe</w:t>
      </w:r>
      <w:r w:rsidR="006F26FD">
        <w:t>, Windows PowerShell</w:t>
      </w:r>
    </w:p>
    <w:p w:rsidR="003834CA" w:rsidRDefault="003834CA" w:rsidP="003834CA">
      <w:pPr>
        <w:pStyle w:val="Nadpis2"/>
        <w:ind w:firstLine="0"/>
      </w:pPr>
      <w:r>
        <w:lastRenderedPageBreak/>
        <w:t>Dělení OS</w:t>
      </w:r>
    </w:p>
    <w:p w:rsidR="003834CA" w:rsidRDefault="003834CA" w:rsidP="003834CA">
      <w:pPr>
        <w:pStyle w:val="odrky"/>
        <w:numPr>
          <w:ilvl w:val="0"/>
          <w:numId w:val="0"/>
        </w:numPr>
        <w:ind w:firstLine="708"/>
      </w:pPr>
      <w:r w:rsidRPr="003834CA">
        <w:rPr>
          <w:rStyle w:val="Nadpis3Char"/>
        </w:rPr>
        <w:t>Dle výrobce:</w:t>
      </w:r>
      <w:r>
        <w:t xml:space="preserve">  </w:t>
      </w:r>
      <w:r w:rsidRPr="003834CA">
        <w:t>Microsoft, Apple, Google</w:t>
      </w:r>
    </w:p>
    <w:p w:rsidR="003834CA" w:rsidRDefault="003834CA" w:rsidP="003834CA">
      <w:pPr>
        <w:pStyle w:val="odrky"/>
        <w:numPr>
          <w:ilvl w:val="0"/>
          <w:numId w:val="0"/>
        </w:numPr>
        <w:ind w:firstLine="708"/>
      </w:pPr>
      <w:r w:rsidRPr="003834CA">
        <w:rPr>
          <w:rStyle w:val="Nadpis3Char"/>
        </w:rPr>
        <w:t>Dle zařízení:</w:t>
      </w:r>
      <w:r w:rsidR="009049EA">
        <w:rPr>
          <w:rStyle w:val="Nadpis1Char"/>
        </w:rPr>
        <w:t xml:space="preserve"> </w:t>
      </w:r>
      <w:r>
        <w:t>serverový, PC, MAC, Mobil, IPC(industriální PC), RT-OS (realtime –</w:t>
      </w:r>
      <w:r w:rsidR="008B5059">
        <w:t xml:space="preserve"> </w:t>
      </w:r>
      <w:r>
        <w:t>OS)</w:t>
      </w:r>
    </w:p>
    <w:p w:rsidR="003834CA" w:rsidRDefault="003834CA" w:rsidP="003834CA">
      <w:pPr>
        <w:pStyle w:val="odrky"/>
        <w:numPr>
          <w:ilvl w:val="0"/>
          <w:numId w:val="0"/>
        </w:numPr>
        <w:ind w:firstLine="708"/>
      </w:pPr>
      <w:r w:rsidRPr="003834CA">
        <w:rPr>
          <w:rStyle w:val="Nadpis3Char"/>
        </w:rPr>
        <w:t>Uživatelské rozhraní:</w:t>
      </w:r>
      <w:r w:rsidRPr="003834CA">
        <w:rPr>
          <w:rStyle w:val="Nadpis1Char"/>
        </w:rPr>
        <w:t xml:space="preserve"> </w:t>
      </w:r>
      <w:r>
        <w:t>GUI</w:t>
      </w:r>
      <w:r w:rsidR="008B5059">
        <w:t xml:space="preserve"> (Windows, Linux)</w:t>
      </w:r>
      <w:r>
        <w:t>, TUI, command line</w:t>
      </w:r>
      <w:r w:rsidR="008B5059">
        <w:t xml:space="preserve"> (MS-DOS)</w:t>
      </w:r>
    </w:p>
    <w:p w:rsidR="003834CA" w:rsidRDefault="003834CA" w:rsidP="003834CA">
      <w:pPr>
        <w:pStyle w:val="odrky"/>
        <w:numPr>
          <w:ilvl w:val="0"/>
          <w:numId w:val="0"/>
        </w:numPr>
        <w:ind w:firstLine="708"/>
      </w:pPr>
      <w:r w:rsidRPr="003834CA">
        <w:rPr>
          <w:rStyle w:val="Nadpis3Char"/>
        </w:rPr>
        <w:t>Zpracování procesů:</w:t>
      </w:r>
      <w:r w:rsidRPr="003834CA">
        <w:rPr>
          <w:rStyle w:val="Nadpis1Char"/>
        </w:rPr>
        <w:t xml:space="preserve"> </w:t>
      </w:r>
      <w:r>
        <w:t>monotasking, multitasking</w:t>
      </w:r>
      <w:r>
        <w:tab/>
      </w:r>
    </w:p>
    <w:p w:rsidR="008B5059" w:rsidRDefault="008B5059" w:rsidP="003834CA">
      <w:pPr>
        <w:pStyle w:val="odrky"/>
        <w:numPr>
          <w:ilvl w:val="0"/>
          <w:numId w:val="0"/>
        </w:numPr>
        <w:ind w:firstLine="708"/>
      </w:pPr>
      <w:r w:rsidRPr="008B5059">
        <w:rPr>
          <w:rStyle w:val="Nadpis3Char"/>
        </w:rPr>
        <w:t>Dle uživatelů:</w:t>
      </w:r>
      <w:r>
        <w:t xml:space="preserve"> monouser, multiuser</w:t>
      </w:r>
    </w:p>
    <w:p w:rsidR="00205B45" w:rsidRPr="00205B45" w:rsidRDefault="003A49FD" w:rsidP="008B5059">
      <w:pPr>
        <w:pStyle w:val="Nadpis1"/>
        <w:ind w:firstLine="0"/>
      </w:pPr>
      <w:r>
        <w:t>Zpracování procesů</w:t>
      </w:r>
    </w:p>
    <w:p w:rsidR="008059C8" w:rsidRDefault="00F57B27" w:rsidP="00F57B27">
      <w:pPr>
        <w:pStyle w:val="odrky"/>
        <w:rPr>
          <w:rFonts w:eastAsia="Times New Roman"/>
        </w:rPr>
      </w:pPr>
      <w:r w:rsidRPr="00BC4DBE">
        <w:rPr>
          <w:rStyle w:val="Nadpis3Char"/>
        </w:rPr>
        <w:t>Monotask</w:t>
      </w:r>
      <w:r w:rsidRPr="006738D7">
        <w:rPr>
          <w:rFonts w:eastAsia="Times New Roman"/>
        </w:rPr>
        <w:t xml:space="preserve"> nebol</w:t>
      </w:r>
      <w:r>
        <w:rPr>
          <w:rFonts w:eastAsia="Times New Roman"/>
        </w:rPr>
        <w:t>i</w:t>
      </w:r>
      <w:r w:rsidRPr="006738D7">
        <w:rPr>
          <w:rFonts w:eastAsia="Times New Roman"/>
        </w:rPr>
        <w:t xml:space="preserve"> jedno úlohový OS. </w:t>
      </w:r>
    </w:p>
    <w:p w:rsidR="008059C8" w:rsidRDefault="008059C8" w:rsidP="008059C8">
      <w:pPr>
        <w:pStyle w:val="odrky"/>
        <w:numPr>
          <w:ilvl w:val="1"/>
          <w:numId w:val="3"/>
        </w:numPr>
        <w:rPr>
          <w:rFonts w:eastAsia="Times New Roman"/>
        </w:rPr>
      </w:pPr>
      <w:r w:rsidRPr="005E335E">
        <w:rPr>
          <w:rStyle w:val="Nadpis3Char"/>
          <w:color w:val="00B050"/>
        </w:rPr>
        <w:t>Výhody:</w:t>
      </w:r>
      <w:r>
        <w:rPr>
          <w:rStyle w:val="Nadpis3Char"/>
        </w:rPr>
        <w:t xml:space="preserve"> </w:t>
      </w:r>
      <w:r>
        <w:rPr>
          <w:rFonts w:eastAsia="Times New Roman"/>
        </w:rPr>
        <w:t>malé HW nároky, rychlost, jednoduchost, velikost</w:t>
      </w:r>
    </w:p>
    <w:p w:rsidR="00F57B27" w:rsidRDefault="008059C8" w:rsidP="008059C8">
      <w:pPr>
        <w:pStyle w:val="odrky"/>
        <w:numPr>
          <w:ilvl w:val="1"/>
          <w:numId w:val="3"/>
        </w:numPr>
        <w:rPr>
          <w:rFonts w:eastAsia="Times New Roman"/>
        </w:rPr>
      </w:pPr>
      <w:r w:rsidRPr="008059C8">
        <w:rPr>
          <w:rStyle w:val="Nadpis3Char"/>
          <w:color w:val="FF0000"/>
        </w:rPr>
        <w:t>Nevýhody:</w:t>
      </w:r>
      <w:r>
        <w:rPr>
          <w:rFonts w:eastAsia="Times New Roman"/>
        </w:rPr>
        <w:t xml:space="preserve"> v jednu chvíli zpracovává pouze 1 informaci (úlohu)</w:t>
      </w:r>
      <w:r w:rsidR="00F57B27" w:rsidRPr="006738D7">
        <w:rPr>
          <w:rFonts w:eastAsia="Times New Roman"/>
        </w:rPr>
        <w:br/>
      </w:r>
    </w:p>
    <w:p w:rsidR="008059C8" w:rsidRDefault="00F57B27" w:rsidP="00F57B27">
      <w:pPr>
        <w:pStyle w:val="odrky"/>
        <w:rPr>
          <w:rFonts w:eastAsia="Times New Roman"/>
        </w:rPr>
      </w:pPr>
      <w:r w:rsidRPr="00BC4DBE">
        <w:rPr>
          <w:rStyle w:val="Nadpis3Char"/>
        </w:rPr>
        <w:t>Multitask</w:t>
      </w:r>
      <w:r w:rsidRPr="006738D7">
        <w:rPr>
          <w:rFonts w:eastAsia="Times New Roman"/>
        </w:rPr>
        <w:t xml:space="preserve"> neboli více úlohový OS.</w:t>
      </w:r>
      <w:r w:rsidR="005E335E">
        <w:rPr>
          <w:rFonts w:eastAsia="Times New Roman"/>
        </w:rPr>
        <w:t xml:space="preserve"> Procesor musí mít </w:t>
      </w:r>
      <w:r w:rsidR="005E335E" w:rsidRPr="005E335E">
        <w:rPr>
          <w:rFonts w:eastAsia="Times New Roman"/>
          <w:u w:val="single"/>
        </w:rPr>
        <w:t>chráněný režim</w:t>
      </w:r>
      <w:r w:rsidR="005E335E">
        <w:rPr>
          <w:rFonts w:eastAsia="Times New Roman"/>
        </w:rPr>
        <w:t>, aby běžel multitasking. Druhy: kooperativní, preemptivní, multithreading, multiprocesing</w:t>
      </w:r>
    </w:p>
    <w:p w:rsidR="008059C8" w:rsidRDefault="008059C8" w:rsidP="005E335E">
      <w:pPr>
        <w:pStyle w:val="odrky"/>
        <w:numPr>
          <w:ilvl w:val="2"/>
          <w:numId w:val="3"/>
        </w:numPr>
        <w:rPr>
          <w:rFonts w:eastAsia="Times New Roman"/>
        </w:rPr>
      </w:pPr>
      <w:r w:rsidRPr="005E335E">
        <w:rPr>
          <w:rFonts w:eastAsia="Times New Roman"/>
          <w:b/>
          <w:color w:val="00B050"/>
        </w:rPr>
        <w:t>Výhody:</w:t>
      </w:r>
      <w:r>
        <w:rPr>
          <w:rFonts w:eastAsia="Times New Roman"/>
        </w:rPr>
        <w:t xml:space="preserve"> </w:t>
      </w:r>
      <w:r w:rsidRPr="006738D7">
        <w:rPr>
          <w:rFonts w:eastAsia="Times New Roman"/>
        </w:rPr>
        <w:t>Dovoluje paralelní zpracování několika</w:t>
      </w:r>
      <w:r>
        <w:rPr>
          <w:rFonts w:eastAsia="Times New Roman"/>
        </w:rPr>
        <w:t xml:space="preserve"> </w:t>
      </w:r>
      <w:r w:rsidRPr="006738D7">
        <w:rPr>
          <w:rFonts w:eastAsia="Times New Roman"/>
        </w:rPr>
        <w:t>programů</w:t>
      </w:r>
      <w:r>
        <w:rPr>
          <w:rFonts w:eastAsia="Times New Roman"/>
        </w:rPr>
        <w:t>.</w:t>
      </w:r>
    </w:p>
    <w:p w:rsidR="005E335E" w:rsidRDefault="005E335E" w:rsidP="005E335E">
      <w:pPr>
        <w:pStyle w:val="odrky"/>
        <w:numPr>
          <w:ilvl w:val="2"/>
          <w:numId w:val="3"/>
        </w:numPr>
        <w:rPr>
          <w:rFonts w:eastAsia="Times New Roman"/>
        </w:rPr>
      </w:pPr>
      <w:r w:rsidRPr="005E335E">
        <w:rPr>
          <w:rFonts w:eastAsia="Times New Roman"/>
          <w:b/>
          <w:color w:val="FF0000"/>
        </w:rPr>
        <w:t>Nevýhody:</w:t>
      </w:r>
      <w:r>
        <w:rPr>
          <w:rFonts w:eastAsia="Times New Roman"/>
        </w:rPr>
        <w:t xml:space="preserve"> Větší nároky na HW (záleží na počtu chyb), náročnější na programování</w:t>
      </w:r>
    </w:p>
    <w:p w:rsidR="00F57B27" w:rsidRDefault="00F57B27" w:rsidP="005E335E">
      <w:pPr>
        <w:pStyle w:val="odrky"/>
        <w:numPr>
          <w:ilvl w:val="0"/>
          <w:numId w:val="0"/>
        </w:numPr>
        <w:ind w:left="1287"/>
        <w:rPr>
          <w:rFonts w:eastAsia="Times New Roman"/>
        </w:rPr>
      </w:pPr>
    </w:p>
    <w:p w:rsidR="005E335E" w:rsidRDefault="00F57B27" w:rsidP="009D6868">
      <w:pPr>
        <w:pStyle w:val="odrky"/>
        <w:numPr>
          <w:ilvl w:val="1"/>
          <w:numId w:val="3"/>
        </w:numPr>
        <w:rPr>
          <w:rFonts w:eastAsia="Times New Roman"/>
        </w:rPr>
      </w:pPr>
      <w:r w:rsidRPr="00BC4DBE">
        <w:rPr>
          <w:rStyle w:val="Nadpis3Char"/>
        </w:rPr>
        <w:t>Kooperativní multitasking</w:t>
      </w:r>
      <w:r w:rsidRPr="006738D7">
        <w:rPr>
          <w:rFonts w:eastAsia="Times New Roman"/>
        </w:rPr>
        <w:t xml:space="preserve"> </w:t>
      </w:r>
      <w:r w:rsidR="005E335E">
        <w:rPr>
          <w:rFonts w:eastAsia="Times New Roman"/>
        </w:rPr>
        <w:t>Možnost práce s více aplikacemi najednou, ale vždy běží jenom ta v popředí – tohle poznáme například na videu.</w:t>
      </w:r>
    </w:p>
    <w:p w:rsidR="002C6F2E" w:rsidRPr="002C6F2E" w:rsidRDefault="002C6F2E" w:rsidP="002C6F2E">
      <w:pPr>
        <w:pStyle w:val="odrky"/>
        <w:numPr>
          <w:ilvl w:val="2"/>
          <w:numId w:val="3"/>
        </w:numPr>
        <w:rPr>
          <w:rFonts w:eastAsia="Times New Roman"/>
          <w:color w:val="548DD4" w:themeColor="text2" w:themeTint="99"/>
        </w:rPr>
      </w:pPr>
      <w:r w:rsidRPr="002C6F2E">
        <w:rPr>
          <w:rStyle w:val="Nadpis3Char"/>
          <w:color w:val="548DD4" w:themeColor="text2" w:themeTint="99"/>
        </w:rPr>
        <w:t>OS:  Win</w:t>
      </w:r>
      <w:r>
        <w:rPr>
          <w:rStyle w:val="Nadpis3Char"/>
          <w:color w:val="548DD4" w:themeColor="text2" w:themeTint="99"/>
        </w:rPr>
        <w:t>dows</w:t>
      </w:r>
      <w:r w:rsidRPr="002C6F2E">
        <w:rPr>
          <w:rStyle w:val="Nadpis3Char"/>
          <w:color w:val="548DD4" w:themeColor="text2" w:themeTint="99"/>
        </w:rPr>
        <w:t xml:space="preserve"> 3.11</w:t>
      </w:r>
    </w:p>
    <w:p w:rsidR="00F57B27" w:rsidRDefault="005E335E" w:rsidP="005E335E">
      <w:pPr>
        <w:pStyle w:val="odrky"/>
        <w:numPr>
          <w:ilvl w:val="2"/>
          <w:numId w:val="3"/>
        </w:numPr>
        <w:rPr>
          <w:rFonts w:eastAsia="Times New Roman"/>
        </w:rPr>
      </w:pPr>
      <w:r w:rsidRPr="005E335E">
        <w:rPr>
          <w:rFonts w:eastAsia="Times New Roman"/>
          <w:b/>
          <w:color w:val="00B050"/>
        </w:rPr>
        <w:t>Výhody:</w:t>
      </w:r>
      <w:r w:rsidR="00F57B27" w:rsidRPr="006738D7">
        <w:rPr>
          <w:rFonts w:eastAsia="Times New Roman"/>
        </w:rPr>
        <w:t xml:space="preserve"> </w:t>
      </w:r>
      <w:r>
        <w:rPr>
          <w:rFonts w:eastAsia="Times New Roman"/>
        </w:rPr>
        <w:t xml:space="preserve">menší HW </w:t>
      </w:r>
      <w:r w:rsidR="00F57B27" w:rsidRPr="006738D7">
        <w:rPr>
          <w:rFonts w:eastAsia="Times New Roman"/>
        </w:rPr>
        <w:t>náročnost než u preemptivního multitaskingu.</w:t>
      </w:r>
    </w:p>
    <w:p w:rsidR="005E335E" w:rsidRDefault="005E335E" w:rsidP="005E335E">
      <w:pPr>
        <w:pStyle w:val="odrky"/>
        <w:numPr>
          <w:ilvl w:val="2"/>
          <w:numId w:val="3"/>
        </w:numPr>
        <w:rPr>
          <w:rFonts w:eastAsia="Times New Roman"/>
        </w:rPr>
      </w:pPr>
      <w:r w:rsidRPr="005E335E">
        <w:rPr>
          <w:rFonts w:eastAsia="Times New Roman"/>
          <w:b/>
          <w:color w:val="FF0000"/>
        </w:rPr>
        <w:t>Nevýhody:</w:t>
      </w:r>
      <w:r>
        <w:rPr>
          <w:rFonts w:eastAsia="Times New Roman"/>
        </w:rPr>
        <w:t xml:space="preserve"> </w:t>
      </w:r>
      <w:r w:rsidR="009049EA">
        <w:rPr>
          <w:rFonts w:eastAsia="Times New Roman"/>
        </w:rPr>
        <w:t>pokud se OS nepodaří předat proces procesoru - zamrzne</w:t>
      </w:r>
    </w:p>
    <w:p w:rsidR="009D6868" w:rsidRPr="006738D7" w:rsidRDefault="009D6868" w:rsidP="009D6868">
      <w:pPr>
        <w:pStyle w:val="odrky"/>
        <w:numPr>
          <w:ilvl w:val="0"/>
          <w:numId w:val="0"/>
        </w:numPr>
        <w:ind w:left="2007"/>
        <w:rPr>
          <w:rFonts w:eastAsia="Times New Roman"/>
        </w:rPr>
      </w:pPr>
    </w:p>
    <w:p w:rsidR="005E335E" w:rsidRDefault="00F57B27" w:rsidP="009D6868">
      <w:pPr>
        <w:pStyle w:val="odrky"/>
        <w:numPr>
          <w:ilvl w:val="1"/>
          <w:numId w:val="3"/>
        </w:numPr>
        <w:rPr>
          <w:rFonts w:eastAsia="Times New Roman"/>
        </w:rPr>
      </w:pPr>
      <w:r w:rsidRPr="00BC4DBE">
        <w:rPr>
          <w:rStyle w:val="Nadpis3Char"/>
        </w:rPr>
        <w:t>Preemptivn</w:t>
      </w:r>
      <w:r w:rsidR="005E335E">
        <w:rPr>
          <w:rStyle w:val="Nadpis3Char"/>
        </w:rPr>
        <w:t>í</w:t>
      </w:r>
      <w:r w:rsidRPr="00BC4DBE">
        <w:rPr>
          <w:rStyle w:val="Nadpis3Char"/>
        </w:rPr>
        <w:t xml:space="preserve"> multitasking</w:t>
      </w:r>
      <w:r w:rsidRPr="006738D7">
        <w:rPr>
          <w:rFonts w:eastAsia="Times New Roman"/>
        </w:rPr>
        <w:t xml:space="preserve"> K</w:t>
      </w:r>
      <w:r>
        <w:rPr>
          <w:rFonts w:eastAsia="Times New Roman"/>
        </w:rPr>
        <w:t>aždý program bě</w:t>
      </w:r>
      <w:r w:rsidRPr="006738D7">
        <w:rPr>
          <w:rFonts w:eastAsia="Times New Roman"/>
        </w:rPr>
        <w:t>ží na svém virtuálním počítači.</w:t>
      </w:r>
      <w:r w:rsidRPr="006738D7">
        <w:rPr>
          <w:rFonts w:eastAsia="Times New Roman"/>
        </w:rPr>
        <w:br/>
        <w:t xml:space="preserve">Jednotlivé počítače </w:t>
      </w:r>
      <w:r w:rsidR="005E335E">
        <w:rPr>
          <w:rFonts w:eastAsia="Times New Roman"/>
        </w:rPr>
        <w:t>jsou v paměti striktně odděleny, proto p</w:t>
      </w:r>
      <w:r w:rsidRPr="006738D7">
        <w:rPr>
          <w:rFonts w:eastAsia="Times New Roman"/>
        </w:rPr>
        <w:t xml:space="preserve">ád jednoho programu nemůže ovlivnit chod jiných. To jak dlouho bude daný program pracovat, záleží pouze na operačním systému. </w:t>
      </w:r>
    </w:p>
    <w:p w:rsidR="002C6F2E" w:rsidRPr="002C6F2E" w:rsidRDefault="002C6F2E" w:rsidP="002C6F2E">
      <w:pPr>
        <w:pStyle w:val="odrky"/>
        <w:numPr>
          <w:ilvl w:val="2"/>
          <w:numId w:val="3"/>
        </w:numPr>
        <w:rPr>
          <w:rFonts w:eastAsia="Times New Roman"/>
          <w:color w:val="548DD4" w:themeColor="text2" w:themeTint="99"/>
        </w:rPr>
      </w:pPr>
      <w:r w:rsidRPr="002C6F2E">
        <w:rPr>
          <w:rStyle w:val="Nadpis3Char"/>
          <w:color w:val="548DD4" w:themeColor="text2" w:themeTint="99"/>
        </w:rPr>
        <w:t>OS: Win</w:t>
      </w:r>
      <w:r>
        <w:rPr>
          <w:rStyle w:val="Nadpis3Char"/>
          <w:color w:val="548DD4" w:themeColor="text2" w:themeTint="99"/>
        </w:rPr>
        <w:t>dows</w:t>
      </w:r>
      <w:r w:rsidRPr="002C6F2E">
        <w:rPr>
          <w:rStyle w:val="Nadpis3Char"/>
          <w:color w:val="548DD4" w:themeColor="text2" w:themeTint="99"/>
        </w:rPr>
        <w:t xml:space="preserve"> 95, 98, 2000, NT</w:t>
      </w:r>
    </w:p>
    <w:p w:rsidR="005E335E" w:rsidRPr="005E335E" w:rsidRDefault="005E335E" w:rsidP="005E335E">
      <w:pPr>
        <w:pStyle w:val="odrky"/>
        <w:numPr>
          <w:ilvl w:val="2"/>
          <w:numId w:val="3"/>
        </w:numPr>
      </w:pPr>
      <w:r w:rsidRPr="005E335E">
        <w:rPr>
          <w:rStyle w:val="Nadpis3Char"/>
          <w:color w:val="00B050"/>
        </w:rPr>
        <w:t>Výhody</w:t>
      </w:r>
      <w:r w:rsidRPr="005E335E">
        <w:rPr>
          <w:color w:val="00B050"/>
        </w:rPr>
        <w:t>:</w:t>
      </w:r>
      <w:r w:rsidRPr="005E335E">
        <w:t xml:space="preserve"> pokud program spadne, lze ho vypnout ve správci úloh</w:t>
      </w:r>
    </w:p>
    <w:p w:rsidR="00F57B27" w:rsidRDefault="005E335E" w:rsidP="005E335E">
      <w:pPr>
        <w:pStyle w:val="odrky"/>
        <w:numPr>
          <w:ilvl w:val="2"/>
          <w:numId w:val="3"/>
        </w:numPr>
        <w:rPr>
          <w:rFonts w:eastAsia="Times New Roman"/>
        </w:rPr>
      </w:pPr>
      <w:r w:rsidRPr="005E335E">
        <w:rPr>
          <w:rFonts w:eastAsia="Times New Roman"/>
          <w:b/>
          <w:color w:val="FF0000"/>
        </w:rPr>
        <w:t>Nevýhody:</w:t>
      </w:r>
      <w:r>
        <w:rPr>
          <w:rFonts w:eastAsia="Times New Roman"/>
        </w:rPr>
        <w:t xml:space="preserve"> větší HW </w:t>
      </w:r>
      <w:r w:rsidR="00F57B27" w:rsidRPr="006738D7">
        <w:rPr>
          <w:rFonts w:eastAsia="Times New Roman"/>
        </w:rPr>
        <w:t>náročnost.</w:t>
      </w:r>
    </w:p>
    <w:p w:rsidR="009D6868" w:rsidRPr="006738D7" w:rsidRDefault="009D6868" w:rsidP="009D6868">
      <w:pPr>
        <w:pStyle w:val="odrky"/>
        <w:numPr>
          <w:ilvl w:val="0"/>
          <w:numId w:val="0"/>
        </w:numPr>
        <w:ind w:left="2007"/>
        <w:rPr>
          <w:rFonts w:eastAsia="Times New Roman"/>
        </w:rPr>
      </w:pPr>
    </w:p>
    <w:p w:rsidR="009D6868" w:rsidRPr="002C6F2E" w:rsidRDefault="00F57B27" w:rsidP="009D6868">
      <w:pPr>
        <w:pStyle w:val="odrky"/>
        <w:numPr>
          <w:ilvl w:val="1"/>
          <w:numId w:val="3"/>
        </w:numPr>
      </w:pPr>
      <w:r w:rsidRPr="00BC4DBE">
        <w:rPr>
          <w:rStyle w:val="Nadpis3Char"/>
        </w:rPr>
        <w:t>Multithreading</w:t>
      </w:r>
      <w:r w:rsidRPr="009D6868">
        <w:rPr>
          <w:rFonts w:eastAsia="Times New Roman"/>
        </w:rPr>
        <w:t xml:space="preserve"> Jednotlivé procesy jsou rozděleny na takzvaná vlákna - thread. Jedna aplikace mívá hlavní řídící vlákno, z kterého se pak děli další (není podmínkou). Procesorový čas je přidělován podle priorit jednotlivým vláknům - tuto funkci opět řídí OS. Díky této technologii je možno použít tzv. </w:t>
      </w:r>
      <w:r w:rsidRPr="009D6868">
        <w:rPr>
          <w:rFonts w:eastAsia="Times New Roman"/>
          <w:b/>
        </w:rPr>
        <w:t xml:space="preserve">reentrantní služby </w:t>
      </w:r>
      <w:r w:rsidRPr="009D6868">
        <w:rPr>
          <w:rFonts w:eastAsia="Times New Roman"/>
        </w:rPr>
        <w:t>(což znamená</w:t>
      </w:r>
      <w:r w:rsidR="00205B45" w:rsidRPr="009D6868">
        <w:rPr>
          <w:rFonts w:eastAsia="Times New Roman"/>
        </w:rPr>
        <w:t>,</w:t>
      </w:r>
      <w:r w:rsidRPr="009D6868">
        <w:rPr>
          <w:rFonts w:eastAsia="Times New Roman"/>
        </w:rPr>
        <w:t xml:space="preserve"> že mohou bezpečně běžet dvě různé části jednoho kódu zároveň) -  díky tomu je možno požádat o službu dřív než se předchozí dokončí.</w:t>
      </w:r>
    </w:p>
    <w:p w:rsidR="002C6F2E" w:rsidRPr="002C6F2E" w:rsidRDefault="002C6F2E" w:rsidP="002C6F2E">
      <w:pPr>
        <w:pStyle w:val="odrky"/>
        <w:numPr>
          <w:ilvl w:val="2"/>
          <w:numId w:val="3"/>
        </w:numPr>
        <w:rPr>
          <w:b/>
          <w:color w:val="548DD4" w:themeColor="text2" w:themeTint="99"/>
        </w:rPr>
      </w:pPr>
      <w:r w:rsidRPr="002C6F2E">
        <w:rPr>
          <w:b/>
          <w:color w:val="548DD4" w:themeColor="text2" w:themeTint="99"/>
        </w:rPr>
        <w:t xml:space="preserve">OS: </w:t>
      </w:r>
      <w:r w:rsidRPr="002C6F2E">
        <w:rPr>
          <w:rStyle w:val="Nadpis3Char"/>
          <w:color w:val="548DD4" w:themeColor="text2" w:themeTint="99"/>
        </w:rPr>
        <w:t>Win</w:t>
      </w:r>
      <w:r>
        <w:rPr>
          <w:rStyle w:val="Nadpis3Char"/>
          <w:color w:val="548DD4" w:themeColor="text2" w:themeTint="99"/>
        </w:rPr>
        <w:t>dows</w:t>
      </w:r>
      <w:r w:rsidRPr="002C6F2E">
        <w:rPr>
          <w:b/>
          <w:color w:val="548DD4" w:themeColor="text2" w:themeTint="99"/>
        </w:rPr>
        <w:t xml:space="preserve"> XP, 7, 8</w:t>
      </w:r>
    </w:p>
    <w:p w:rsidR="009D6868" w:rsidRPr="006738D7" w:rsidRDefault="009D6868" w:rsidP="009D6868">
      <w:pPr>
        <w:pStyle w:val="odrky"/>
        <w:numPr>
          <w:ilvl w:val="0"/>
          <w:numId w:val="0"/>
        </w:numPr>
        <w:ind w:left="2007"/>
      </w:pPr>
    </w:p>
    <w:p w:rsidR="00F57B27" w:rsidRDefault="00F57B27" w:rsidP="009D6868">
      <w:pPr>
        <w:pStyle w:val="odrky"/>
        <w:numPr>
          <w:ilvl w:val="1"/>
          <w:numId w:val="3"/>
        </w:numPr>
        <w:rPr>
          <w:rFonts w:eastAsia="Times New Roman"/>
        </w:rPr>
      </w:pPr>
      <w:r w:rsidRPr="00BC4DBE">
        <w:rPr>
          <w:rStyle w:val="Nadpis3Char"/>
        </w:rPr>
        <w:t>Multiprocesing</w:t>
      </w:r>
      <w:r w:rsidRPr="006738D7">
        <w:rPr>
          <w:rFonts w:eastAsia="Times New Roman"/>
        </w:rPr>
        <w:t xml:space="preserve"> Je to systém, na kterém lze paralelně zpracovávat více úloh a to nejen díky softwarovému vybavení, ale i díky hardwaru – přítomnost několika procesorů.</w:t>
      </w:r>
    </w:p>
    <w:p w:rsidR="00205B45" w:rsidRPr="00205B45" w:rsidRDefault="00A22A98" w:rsidP="00205B45">
      <w:pPr>
        <w:pStyle w:val="Nadpis1"/>
      </w:pPr>
      <w:r>
        <w:rPr>
          <w:rStyle w:val="Nadpis3Char"/>
          <w:b w:val="0"/>
          <w:bCs/>
          <w:color w:val="E36C0A" w:themeColor="accent6" w:themeShade="BF"/>
        </w:rPr>
        <w:lastRenderedPageBreak/>
        <w:t>Rozdělení dle uživatelů</w:t>
      </w:r>
    </w:p>
    <w:p w:rsidR="008B5059" w:rsidRDefault="00F57B27" w:rsidP="00F57B27">
      <w:pPr>
        <w:pStyle w:val="odrky"/>
        <w:rPr>
          <w:rFonts w:eastAsia="Times New Roman"/>
        </w:rPr>
      </w:pPr>
      <w:r w:rsidRPr="00BC4DBE">
        <w:rPr>
          <w:rStyle w:val="Nadpis3Char"/>
        </w:rPr>
        <w:t>Monouser</w:t>
      </w:r>
      <w:r w:rsidRPr="006738D7">
        <w:rPr>
          <w:rFonts w:eastAsia="Times New Roman"/>
        </w:rPr>
        <w:t xml:space="preserve"> neboli jednouživatelský systém. </w:t>
      </w:r>
    </w:p>
    <w:p w:rsidR="00F57B27" w:rsidRPr="008B5059" w:rsidRDefault="00F57B27" w:rsidP="008B5059">
      <w:pPr>
        <w:pStyle w:val="odrky"/>
        <w:numPr>
          <w:ilvl w:val="1"/>
          <w:numId w:val="3"/>
        </w:numPr>
        <w:rPr>
          <w:rFonts w:eastAsia="Times New Roman"/>
          <w:b/>
        </w:rPr>
      </w:pPr>
      <w:r w:rsidRPr="006738D7">
        <w:rPr>
          <w:rFonts w:eastAsia="Times New Roman"/>
        </w:rPr>
        <w:t xml:space="preserve">Předpokládá se, že s počítačem bude </w:t>
      </w:r>
      <w:r w:rsidRPr="008B5059">
        <w:rPr>
          <w:rFonts w:eastAsia="Times New Roman"/>
          <w:b/>
          <w:lang w:val="en-US"/>
        </w:rPr>
        <w:t xml:space="preserve">pracovat </w:t>
      </w:r>
      <w:r w:rsidRPr="008B5059">
        <w:rPr>
          <w:rFonts w:eastAsia="Times New Roman"/>
          <w:b/>
        </w:rPr>
        <w:t>pouze jeden uživatel</w:t>
      </w:r>
      <w:r w:rsidRPr="006738D7">
        <w:rPr>
          <w:rFonts w:eastAsia="Times New Roman"/>
        </w:rPr>
        <w:t xml:space="preserve">. Z toho důvodu tento systém neobsahuje téměř </w:t>
      </w:r>
      <w:r w:rsidRPr="008B5059">
        <w:rPr>
          <w:rFonts w:eastAsia="Times New Roman"/>
          <w:b/>
        </w:rPr>
        <w:t>žádný systém pro ochranu neoprávněného přístupu.</w:t>
      </w:r>
    </w:p>
    <w:p w:rsidR="008B5059" w:rsidRDefault="00F57B27" w:rsidP="00F57B27">
      <w:pPr>
        <w:pStyle w:val="odrky"/>
        <w:rPr>
          <w:rFonts w:eastAsia="Times New Roman"/>
        </w:rPr>
      </w:pPr>
      <w:r w:rsidRPr="00BC4DBE">
        <w:rPr>
          <w:rStyle w:val="Nadpis3Char"/>
        </w:rPr>
        <w:t>Multiuser</w:t>
      </w:r>
      <w:r w:rsidRPr="006738D7">
        <w:rPr>
          <w:rFonts w:eastAsia="Times New Roman"/>
        </w:rPr>
        <w:t xml:space="preserve"> neboli víceuživatelský systém. </w:t>
      </w:r>
    </w:p>
    <w:p w:rsidR="008B5059" w:rsidRDefault="00F57B27" w:rsidP="008B5059">
      <w:pPr>
        <w:pStyle w:val="odrky"/>
        <w:numPr>
          <w:ilvl w:val="1"/>
          <w:numId w:val="3"/>
        </w:numPr>
        <w:rPr>
          <w:rFonts w:eastAsia="Times New Roman"/>
        </w:rPr>
      </w:pPr>
      <w:r w:rsidRPr="006738D7">
        <w:rPr>
          <w:rFonts w:eastAsia="Times New Roman"/>
        </w:rPr>
        <w:t xml:space="preserve">Pokud k počítači přistupuje více uživatelů a je nežádoucí, aby každý z nich mohl na počítači provádět jakoukoli operaci je tento systém nutností. </w:t>
      </w:r>
    </w:p>
    <w:p w:rsidR="008B5059" w:rsidRDefault="008B5059" w:rsidP="008B5059">
      <w:pPr>
        <w:pStyle w:val="odrky"/>
        <w:numPr>
          <w:ilvl w:val="1"/>
          <w:numId w:val="3"/>
        </w:numPr>
        <w:rPr>
          <w:rFonts w:eastAsia="Times New Roman"/>
        </w:rPr>
      </w:pPr>
      <w:r w:rsidRPr="008B5059">
        <w:rPr>
          <w:rFonts w:eastAsia="Times New Roman"/>
          <w:b/>
        </w:rPr>
        <w:t xml:space="preserve">Umožňuje </w:t>
      </w:r>
      <w:r>
        <w:rPr>
          <w:rFonts w:eastAsia="Times New Roman"/>
        </w:rPr>
        <w:t>uživatelům sdílet a ochraňovat svoje data dále umožňuje současné používání programů.</w:t>
      </w:r>
      <w:r w:rsidR="00F57B27" w:rsidRPr="006738D7">
        <w:rPr>
          <w:rFonts w:eastAsia="Times New Roman"/>
        </w:rPr>
        <w:t xml:space="preserve"> </w:t>
      </w:r>
    </w:p>
    <w:p w:rsidR="00F57B27" w:rsidRDefault="00F57B27" w:rsidP="008B5059">
      <w:pPr>
        <w:pStyle w:val="odrky"/>
        <w:numPr>
          <w:ilvl w:val="1"/>
          <w:numId w:val="3"/>
        </w:numPr>
        <w:rPr>
          <w:rFonts w:eastAsia="Times New Roman"/>
        </w:rPr>
      </w:pPr>
      <w:r w:rsidRPr="008B5059">
        <w:rPr>
          <w:rFonts w:eastAsia="Times New Roman"/>
          <w:b/>
        </w:rPr>
        <w:t>Vhodný zejména pro sítově prostředí</w:t>
      </w:r>
      <w:r w:rsidRPr="006738D7">
        <w:rPr>
          <w:rFonts w:eastAsia="Times New Roman"/>
        </w:rPr>
        <w:t>. Každý uživatel takového systému má svoje uživatelské jméno (user name) a heslo (password). Vstup do systému je podmíněn správným zadáním těchto údajů. Seznam uživatelů, kteří mají k počítači přístup</w:t>
      </w:r>
      <w:r>
        <w:rPr>
          <w:rFonts w:eastAsia="Times New Roman"/>
        </w:rPr>
        <w:t>,</w:t>
      </w:r>
      <w:r w:rsidRPr="006738D7">
        <w:rPr>
          <w:rFonts w:eastAsia="Times New Roman"/>
        </w:rPr>
        <w:t xml:space="preserve"> sestavuje </w:t>
      </w:r>
      <w:r w:rsidRPr="00A22A98">
        <w:rPr>
          <w:rFonts w:eastAsia="Times New Roman"/>
          <w:b/>
        </w:rPr>
        <w:t>administrátor</w:t>
      </w:r>
      <w:r w:rsidRPr="006738D7">
        <w:rPr>
          <w:rFonts w:eastAsia="Times New Roman"/>
        </w:rPr>
        <w:t xml:space="preserve"> (superuživatel).</w:t>
      </w:r>
    </w:p>
    <w:p w:rsidR="00372BF2" w:rsidRDefault="00372BF2" w:rsidP="008B7D41">
      <w:pPr>
        <w:pStyle w:val="Nadpis2"/>
      </w:pPr>
      <w:r>
        <w:t>Vztah OS a CPU</w:t>
      </w:r>
    </w:p>
    <w:p w:rsidR="003834CA" w:rsidRPr="003834CA" w:rsidRDefault="003834CA" w:rsidP="003834CA">
      <w:r w:rsidRPr="003834CA">
        <w:rPr>
          <w:b/>
        </w:rPr>
        <w:t>Procesory</w:t>
      </w:r>
      <w:r>
        <w:rPr>
          <w:b/>
        </w:rPr>
        <w:t>:</w:t>
      </w:r>
      <w:r>
        <w:t xml:space="preserve"> 8086-80186, 80286, 80836, 80846, Pentium…i7</w:t>
      </w:r>
    </w:p>
    <w:p w:rsidR="00372BF2" w:rsidRDefault="00372BF2" w:rsidP="00372BF2">
      <w:pPr>
        <w:pStyle w:val="Nadpis1"/>
      </w:pPr>
      <w:r>
        <w:t>8086,80186</w:t>
      </w:r>
    </w:p>
    <w:p w:rsidR="00372BF2" w:rsidRPr="00372BF2" w:rsidRDefault="00372BF2" w:rsidP="00372BF2">
      <w:pPr>
        <w:pStyle w:val="odrky"/>
        <w:rPr>
          <w:b/>
        </w:rPr>
      </w:pPr>
      <w:r w:rsidRPr="00372BF2">
        <w:rPr>
          <w:b/>
        </w:rPr>
        <w:t>DOS</w:t>
      </w:r>
    </w:p>
    <w:p w:rsidR="00372BF2" w:rsidRDefault="00372BF2" w:rsidP="00372BF2">
      <w:pPr>
        <w:pStyle w:val="odrky"/>
      </w:pPr>
      <w:r>
        <w:t>1 úloha, 1 uživatel -</w:t>
      </w:r>
      <w:r w:rsidRPr="00372BF2">
        <w:rPr>
          <w:b/>
        </w:rPr>
        <w:t xml:space="preserve"> Monotask</w:t>
      </w:r>
    </w:p>
    <w:p w:rsidR="006729C9" w:rsidRDefault="00372BF2" w:rsidP="00372BF2">
      <w:pPr>
        <w:pStyle w:val="odrky"/>
        <w:rPr>
          <w:b/>
        </w:rPr>
      </w:pPr>
      <w:r w:rsidRPr="00372BF2">
        <w:rPr>
          <w:b/>
        </w:rPr>
        <w:t>reálný režim</w:t>
      </w:r>
      <w:r>
        <w:rPr>
          <w:b/>
        </w:rPr>
        <w:t xml:space="preserve"> </w:t>
      </w:r>
    </w:p>
    <w:p w:rsidR="00372BF2" w:rsidRPr="00372BF2" w:rsidRDefault="00372BF2" w:rsidP="006729C9">
      <w:pPr>
        <w:pStyle w:val="odrky"/>
        <w:numPr>
          <w:ilvl w:val="1"/>
          <w:numId w:val="3"/>
        </w:numPr>
        <w:rPr>
          <w:b/>
        </w:rPr>
      </w:pPr>
      <w:r>
        <w:rPr>
          <w:b/>
        </w:rPr>
        <w:t xml:space="preserve"> </w:t>
      </w:r>
      <w:r w:rsidRPr="00372BF2">
        <w:t xml:space="preserve">moderní OS </w:t>
      </w:r>
      <w:r w:rsidR="006729C9">
        <w:t>běží v reálném režimu pouze chvíli při startu PC než přejdou do chráněného režimu</w:t>
      </w:r>
    </w:p>
    <w:p w:rsidR="00372BF2" w:rsidRDefault="00372BF2" w:rsidP="00372BF2">
      <w:pPr>
        <w:pStyle w:val="odrky"/>
      </w:pPr>
      <w:r>
        <w:t xml:space="preserve">adresová sběrnice 20b </w:t>
      </w:r>
      <w:r w:rsidRPr="00372BF2">
        <w:rPr>
          <w:b/>
        </w:rPr>
        <w:t>(</w:t>
      </w:r>
      <w:r w:rsidR="00C34CEC">
        <w:rPr>
          <w:b/>
        </w:rPr>
        <w:t>max. velikost RAM</w:t>
      </w:r>
      <w:r w:rsidR="001A36D6">
        <w:rPr>
          <w:b/>
        </w:rPr>
        <w:t xml:space="preserve"> </w:t>
      </w:r>
      <w:r w:rsidRPr="00372BF2">
        <w:rPr>
          <w:b/>
        </w:rPr>
        <w:t>1MiB</w:t>
      </w:r>
      <w:r w:rsidR="00C34CEC">
        <w:rPr>
          <w:b/>
        </w:rPr>
        <w:t xml:space="preserve"> = 1024 KiB</w:t>
      </w:r>
      <w:r w:rsidRPr="00372BF2">
        <w:rPr>
          <w:b/>
        </w:rPr>
        <w:t>)</w:t>
      </w:r>
    </w:p>
    <w:p w:rsidR="00372BF2" w:rsidRDefault="00372BF2" w:rsidP="00372BF2">
      <w:pPr>
        <w:pStyle w:val="odrky"/>
      </w:pPr>
      <w:r>
        <w:t xml:space="preserve">fyzická adresa = Segment * 16 + Offset </w:t>
      </w:r>
    </w:p>
    <w:p w:rsidR="00372BF2" w:rsidRDefault="00372BF2" w:rsidP="00372BF2">
      <w:pPr>
        <w:pStyle w:val="odrky"/>
      </w:pPr>
      <w:r>
        <w:t>fyzická adresa instrukce = CS * 16 + IP</w:t>
      </w:r>
    </w:p>
    <w:p w:rsidR="00372BF2" w:rsidRDefault="00372BF2" w:rsidP="00372BF2">
      <w:pPr>
        <w:pStyle w:val="Nadpis1"/>
      </w:pPr>
      <w:r>
        <w:t>80286</w:t>
      </w:r>
    </w:p>
    <w:p w:rsidR="00EB0949" w:rsidRPr="00EB0949" w:rsidRDefault="00EB0949" w:rsidP="00EB0949">
      <w:pPr>
        <w:pStyle w:val="odrky"/>
        <w:rPr>
          <w:b/>
        </w:rPr>
      </w:pPr>
      <w:r w:rsidRPr="00EB0949">
        <w:rPr>
          <w:b/>
        </w:rPr>
        <w:t>Kooperativní multitasking</w:t>
      </w:r>
    </w:p>
    <w:p w:rsidR="00372BF2" w:rsidRDefault="004D388D" w:rsidP="00372BF2">
      <w:pPr>
        <w:pStyle w:val="odrky"/>
        <w:rPr>
          <w:b/>
        </w:rPr>
      </w:pPr>
      <w:r>
        <w:t>r</w:t>
      </w:r>
      <w:r w:rsidRPr="004D388D">
        <w:t>eálný režim a nově</w:t>
      </w:r>
      <w:r>
        <w:rPr>
          <w:b/>
        </w:rPr>
        <w:t xml:space="preserve"> </w:t>
      </w:r>
      <w:r w:rsidR="00372BF2" w:rsidRPr="00372BF2">
        <w:rPr>
          <w:b/>
        </w:rPr>
        <w:t>chráněný režim</w:t>
      </w:r>
      <w:r w:rsidR="006729C9">
        <w:rPr>
          <w:b/>
        </w:rPr>
        <w:t xml:space="preserve"> – 4 úrovně</w:t>
      </w:r>
      <w:r>
        <w:rPr>
          <w:b/>
        </w:rPr>
        <w:t xml:space="preserve"> </w:t>
      </w:r>
      <w:r w:rsidRPr="004D388D">
        <w:rPr>
          <w:i/>
        </w:rPr>
        <w:t>(0,1,2,3)</w:t>
      </w:r>
    </w:p>
    <w:p w:rsidR="00372BF2" w:rsidRDefault="00372BF2" w:rsidP="00372BF2">
      <w:pPr>
        <w:pStyle w:val="odrky"/>
        <w:numPr>
          <w:ilvl w:val="1"/>
          <w:numId w:val="3"/>
        </w:numPr>
      </w:pPr>
      <w:r w:rsidRPr="00372BF2">
        <w:t xml:space="preserve">Umožňuje </w:t>
      </w:r>
      <w:hyperlink r:id="rId7" w:tooltip="Systémový software" w:history="1">
        <w:r>
          <w:rPr>
            <w:rStyle w:val="Hypertextovodkaz"/>
            <w:color w:val="auto"/>
            <w:u w:val="none"/>
          </w:rPr>
          <w:t>OS</w:t>
        </w:r>
      </w:hyperlink>
      <w:r w:rsidRPr="00372BF2">
        <w:t> </w:t>
      </w:r>
      <w:r w:rsidRPr="00372BF2">
        <w:rPr>
          <w:b/>
        </w:rPr>
        <w:t>pokročilou správu paměti</w:t>
      </w:r>
      <w:r w:rsidRPr="00372BF2">
        <w:t xml:space="preserve"> zahrnující </w:t>
      </w:r>
      <w:hyperlink r:id="rId8" w:tooltip="Virtuální paměť" w:history="1">
        <w:r w:rsidRPr="00372BF2">
          <w:rPr>
            <w:rStyle w:val="Hypertextovodkaz"/>
            <w:color w:val="auto"/>
            <w:u w:val="none"/>
          </w:rPr>
          <w:t>virtuální paměť</w:t>
        </w:r>
      </w:hyperlink>
      <w:r w:rsidRPr="00372BF2">
        <w:t xml:space="preserve"> spojenou s </w:t>
      </w:r>
      <w:r w:rsidRPr="00EB0949">
        <w:rPr>
          <w:b/>
        </w:rPr>
        <w:t>bezpečným oddělením paměťových prostorů jednotlivých </w:t>
      </w:r>
      <w:hyperlink r:id="rId9" w:tooltip="Proces (program)" w:history="1">
        <w:r w:rsidRPr="00EB0949">
          <w:rPr>
            <w:rStyle w:val="Hypertextovodkaz"/>
            <w:b/>
            <w:color w:val="auto"/>
            <w:u w:val="none"/>
          </w:rPr>
          <w:t>procesů</w:t>
        </w:r>
      </w:hyperlink>
      <w:r w:rsidRPr="00372BF2">
        <w:t xml:space="preserve">, což je předpoklad pro </w:t>
      </w:r>
      <w:r w:rsidRPr="00EB0949">
        <w:rPr>
          <w:b/>
        </w:rPr>
        <w:t xml:space="preserve">bezpečný </w:t>
      </w:r>
      <w:hyperlink r:id="rId10" w:tooltip="Multitasking" w:history="1">
        <w:r w:rsidRPr="00EB0949">
          <w:rPr>
            <w:rStyle w:val="Hypertextovodkaz"/>
            <w:b/>
            <w:color w:val="auto"/>
            <w:u w:val="none"/>
          </w:rPr>
          <w:t>multitasking</w:t>
        </w:r>
      </w:hyperlink>
    </w:p>
    <w:p w:rsidR="006729C9" w:rsidRDefault="006729C9" w:rsidP="006729C9">
      <w:pPr>
        <w:pStyle w:val="odrky"/>
        <w:numPr>
          <w:ilvl w:val="2"/>
          <w:numId w:val="3"/>
        </w:numPr>
      </w:pPr>
      <w:r w:rsidRPr="004D388D">
        <w:rPr>
          <w:b/>
        </w:rPr>
        <w:t>0</w:t>
      </w:r>
      <w:r>
        <w:t xml:space="preserve"> </w:t>
      </w:r>
      <w:r w:rsidRPr="006729C9">
        <w:t>–</w:t>
      </w:r>
      <w:r>
        <w:t xml:space="preserve"> jádro operačního systému</w:t>
      </w:r>
    </w:p>
    <w:p w:rsidR="006729C9" w:rsidRDefault="006729C9" w:rsidP="006729C9">
      <w:pPr>
        <w:pStyle w:val="odrky"/>
        <w:numPr>
          <w:ilvl w:val="2"/>
          <w:numId w:val="3"/>
        </w:numPr>
      </w:pPr>
      <w:r w:rsidRPr="004D388D">
        <w:rPr>
          <w:b/>
        </w:rPr>
        <w:t>1</w:t>
      </w:r>
      <w:r>
        <w:t xml:space="preserve"> – služby poskytované operačním systémem </w:t>
      </w:r>
    </w:p>
    <w:p w:rsidR="006729C9" w:rsidRDefault="006729C9" w:rsidP="006729C9">
      <w:pPr>
        <w:pStyle w:val="odrky"/>
        <w:numPr>
          <w:ilvl w:val="2"/>
          <w:numId w:val="3"/>
        </w:numPr>
      </w:pPr>
      <w:r w:rsidRPr="004D388D">
        <w:rPr>
          <w:b/>
        </w:rPr>
        <w:t xml:space="preserve">2 </w:t>
      </w:r>
      <w:r>
        <w:t>– systémové programy a podprogramy z knihoven</w:t>
      </w:r>
    </w:p>
    <w:p w:rsidR="006729C9" w:rsidRPr="00372BF2" w:rsidRDefault="006729C9" w:rsidP="006729C9">
      <w:pPr>
        <w:pStyle w:val="odrky"/>
        <w:numPr>
          <w:ilvl w:val="2"/>
          <w:numId w:val="3"/>
        </w:numPr>
      </w:pPr>
      <w:r w:rsidRPr="004D388D">
        <w:rPr>
          <w:b/>
        </w:rPr>
        <w:t xml:space="preserve">3 </w:t>
      </w:r>
      <w:r>
        <w:t>– uživatelské operace</w:t>
      </w:r>
    </w:p>
    <w:p w:rsidR="00372BF2" w:rsidRDefault="00372BF2" w:rsidP="00372BF2">
      <w:pPr>
        <w:pStyle w:val="odrky"/>
      </w:pPr>
      <w:r>
        <w:t xml:space="preserve">jednotlivé procesy se neovlivňují, umožňuje přepínat úlohy – </w:t>
      </w:r>
      <w:r w:rsidRPr="00372BF2">
        <w:rPr>
          <w:b/>
        </w:rPr>
        <w:t>kooperativní multitask</w:t>
      </w:r>
      <w:r w:rsidR="00EB0949">
        <w:rPr>
          <w:b/>
        </w:rPr>
        <w:t>ing</w:t>
      </w:r>
    </w:p>
    <w:p w:rsidR="00372BF2" w:rsidRDefault="00372BF2" w:rsidP="00372BF2">
      <w:pPr>
        <w:pStyle w:val="odrky"/>
      </w:pPr>
      <w:r>
        <w:t xml:space="preserve">adresová sběrnice 24b </w:t>
      </w:r>
      <w:r w:rsidRPr="001A36D6">
        <w:rPr>
          <w:b/>
        </w:rPr>
        <w:t>(</w:t>
      </w:r>
      <w:r w:rsidR="00C34CEC">
        <w:rPr>
          <w:b/>
        </w:rPr>
        <w:t xml:space="preserve">max. velikost RAM </w:t>
      </w:r>
      <w:r w:rsidRPr="001A36D6">
        <w:rPr>
          <w:b/>
        </w:rPr>
        <w:t>16MiB)</w:t>
      </w:r>
    </w:p>
    <w:p w:rsidR="003834CA" w:rsidRDefault="00372BF2" w:rsidP="004D388D">
      <w:pPr>
        <w:pStyle w:val="odrky"/>
      </w:pPr>
      <w:r>
        <w:t>virtuální adresa = Selektor(16b) + Offset(16b) ... 16 + 16 - 2 = 30b (1GiB -&gt; lokální 512MiB / globální 512MiB)</w:t>
      </w:r>
      <w:r w:rsidR="003834CA">
        <w:br w:type="page"/>
      </w:r>
    </w:p>
    <w:p w:rsidR="00372BF2" w:rsidRDefault="00372BF2" w:rsidP="00372BF2">
      <w:pPr>
        <w:pStyle w:val="Nadpis1"/>
      </w:pPr>
      <w:r>
        <w:lastRenderedPageBreak/>
        <w:t>80836</w:t>
      </w:r>
    </w:p>
    <w:p w:rsidR="00372BF2" w:rsidRDefault="00F17CE4" w:rsidP="00372BF2">
      <w:pPr>
        <w:pStyle w:val="odrky"/>
        <w:rPr>
          <w:b/>
        </w:rPr>
      </w:pPr>
      <w:r>
        <w:rPr>
          <w:b/>
        </w:rPr>
        <w:t xml:space="preserve">DOS, Win </w:t>
      </w:r>
      <w:r w:rsidR="00372BF2" w:rsidRPr="00372BF2">
        <w:rPr>
          <w:b/>
        </w:rPr>
        <w:t>3.11, W</w:t>
      </w:r>
      <w:r>
        <w:rPr>
          <w:b/>
        </w:rPr>
        <w:t xml:space="preserve">in </w:t>
      </w:r>
      <w:r w:rsidR="00372BF2" w:rsidRPr="00372BF2">
        <w:rPr>
          <w:b/>
        </w:rPr>
        <w:t>95</w:t>
      </w:r>
    </w:p>
    <w:p w:rsidR="00EB0949" w:rsidRDefault="00EB0949" w:rsidP="00372BF2">
      <w:pPr>
        <w:pStyle w:val="odrky"/>
        <w:rPr>
          <w:b/>
        </w:rPr>
      </w:pPr>
      <w:r>
        <w:rPr>
          <w:b/>
        </w:rPr>
        <w:t>Preemtivní multitasking</w:t>
      </w:r>
    </w:p>
    <w:p w:rsidR="00EB0949" w:rsidRPr="00EB0949" w:rsidRDefault="004D388D" w:rsidP="00372BF2">
      <w:pPr>
        <w:pStyle w:val="odrky"/>
        <w:rPr>
          <w:b/>
        </w:rPr>
      </w:pPr>
      <w:r>
        <w:t>reálný a c</w:t>
      </w:r>
      <w:r w:rsidR="00EB0949">
        <w:t>hráněný režim</w:t>
      </w:r>
    </w:p>
    <w:p w:rsidR="00EB0949" w:rsidRPr="00EB0949" w:rsidRDefault="00EB0949" w:rsidP="00EB0949">
      <w:pPr>
        <w:pStyle w:val="odrky"/>
        <w:numPr>
          <w:ilvl w:val="1"/>
          <w:numId w:val="3"/>
        </w:numPr>
        <w:rPr>
          <w:b/>
        </w:rPr>
      </w:pPr>
      <w:r>
        <w:t xml:space="preserve">K procesoru 80286 přidává navíc </w:t>
      </w:r>
      <w:r w:rsidRPr="00EB0949">
        <w:rPr>
          <w:b/>
        </w:rPr>
        <w:t xml:space="preserve">stránkování paměti </w:t>
      </w:r>
      <w:r>
        <w:t>(strojové instrukce pracují s logickými adresami)</w:t>
      </w:r>
    </w:p>
    <w:p w:rsidR="00EB0949" w:rsidRDefault="00EB0949" w:rsidP="00EB0949">
      <w:pPr>
        <w:pStyle w:val="odrky"/>
      </w:pPr>
      <w:r>
        <w:t>stránkování 4KiB</w:t>
      </w:r>
    </w:p>
    <w:p w:rsidR="00EB0949" w:rsidRDefault="00EB0949" w:rsidP="00EB0949">
      <w:pPr>
        <w:pStyle w:val="odrky"/>
      </w:pPr>
      <w:r>
        <w:t>virtuální 8086 (V86)</w:t>
      </w:r>
    </w:p>
    <w:p w:rsidR="00EB0949" w:rsidRDefault="00EB0949" w:rsidP="00EB0949">
      <w:pPr>
        <w:pStyle w:val="odrky"/>
      </w:pPr>
      <w:r>
        <w:t xml:space="preserve">adresová sběrnice 32b </w:t>
      </w:r>
      <w:r w:rsidRPr="001A36D6">
        <w:rPr>
          <w:b/>
        </w:rPr>
        <w:t>(</w:t>
      </w:r>
      <w:r w:rsidR="00C34CEC">
        <w:rPr>
          <w:b/>
        </w:rPr>
        <w:t xml:space="preserve">max. velikost RAM </w:t>
      </w:r>
      <w:r w:rsidRPr="001A36D6">
        <w:rPr>
          <w:b/>
        </w:rPr>
        <w:t>4GiB)</w:t>
      </w:r>
    </w:p>
    <w:p w:rsidR="00EB0949" w:rsidRDefault="00EB0949" w:rsidP="00EB0949">
      <w:pPr>
        <w:pStyle w:val="odrky"/>
      </w:pPr>
      <w:r>
        <w:t>plošná adresace</w:t>
      </w:r>
    </w:p>
    <w:p w:rsidR="00EB0949" w:rsidRDefault="00EB0949" w:rsidP="00EB0949">
      <w:pPr>
        <w:pStyle w:val="odrky"/>
      </w:pPr>
      <w:r>
        <w:t>virtuální adresa = Selektor(16b) + Offset(32b) ... 16 + 32 - 2 = 46b (64TiB)</w:t>
      </w:r>
    </w:p>
    <w:p w:rsidR="00EB0949" w:rsidRDefault="00EB0949" w:rsidP="00EB0949">
      <w:pPr>
        <w:pStyle w:val="Nadpis1"/>
      </w:pPr>
      <w:r>
        <w:t>80846</w:t>
      </w:r>
    </w:p>
    <w:p w:rsidR="00EB0949" w:rsidRDefault="00EB0949" w:rsidP="00EB0949">
      <w:pPr>
        <w:pStyle w:val="odrky"/>
      </w:pPr>
      <w:r>
        <w:t>integrovaná jednotka FPU (matematický koprocesor)</w:t>
      </w:r>
    </w:p>
    <w:p w:rsidR="00EB0949" w:rsidRDefault="00EB0949" w:rsidP="00EB0949">
      <w:pPr>
        <w:pStyle w:val="odrky"/>
      </w:pPr>
      <w:r>
        <w:t>vylepšený chráněný režim</w:t>
      </w:r>
    </w:p>
    <w:p w:rsidR="00EB0949" w:rsidRDefault="00EB0949" w:rsidP="00EB0949">
      <w:pPr>
        <w:pStyle w:val="Nadpis1"/>
        <w:spacing w:after="0"/>
        <w:sectPr w:rsidR="00EB0949" w:rsidSect="00EC7638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B0949" w:rsidRDefault="00EB0949" w:rsidP="00EB0949">
      <w:pPr>
        <w:pStyle w:val="Nadpis1"/>
        <w:spacing w:after="0"/>
      </w:pPr>
      <w:r>
        <w:lastRenderedPageBreak/>
        <w:t xml:space="preserve">Pentium </w:t>
      </w:r>
    </w:p>
    <w:p w:rsidR="00EB0949" w:rsidRDefault="00EB0949" w:rsidP="00EB0949">
      <w:r>
        <w:t>HTT (2 vlákna)</w:t>
      </w:r>
    </w:p>
    <w:p w:rsidR="00EB0949" w:rsidRDefault="00EB0949" w:rsidP="00EB0949">
      <w:pPr>
        <w:pStyle w:val="Nadpis1"/>
        <w:spacing w:after="0"/>
      </w:pPr>
      <w:r>
        <w:t>Pentium 4</w:t>
      </w:r>
    </w:p>
    <w:p w:rsidR="00EB0949" w:rsidRPr="00EB0949" w:rsidRDefault="00EB0949" w:rsidP="00EB0949">
      <w:r>
        <w:t>HTT (2 vlákna)</w:t>
      </w:r>
    </w:p>
    <w:p w:rsidR="00EB0949" w:rsidRDefault="00EB0949" w:rsidP="00EB0949">
      <w:pPr>
        <w:pStyle w:val="Nadpis1"/>
        <w:spacing w:after="0"/>
      </w:pPr>
      <w:r>
        <w:t>Core2Quad</w:t>
      </w:r>
    </w:p>
    <w:p w:rsidR="00EB0949" w:rsidRDefault="00EB0949" w:rsidP="00EB0949">
      <w:r>
        <w:t>2 jádra (2 vlákna)</w:t>
      </w:r>
    </w:p>
    <w:p w:rsidR="00EB0949" w:rsidRDefault="00EB0949" w:rsidP="00EB0949">
      <w:pPr>
        <w:pStyle w:val="Nadpis1"/>
        <w:spacing w:after="0"/>
      </w:pPr>
      <w:r>
        <w:lastRenderedPageBreak/>
        <w:t>Core4Quad</w:t>
      </w:r>
    </w:p>
    <w:p w:rsidR="00EB0949" w:rsidRDefault="00EB0949" w:rsidP="00EB0949">
      <w:r>
        <w:t>4 jádra (4 vlákna)</w:t>
      </w:r>
    </w:p>
    <w:p w:rsidR="00EB0949" w:rsidRDefault="00EB0949" w:rsidP="00EB0949">
      <w:pPr>
        <w:pStyle w:val="Nadpis1"/>
        <w:spacing w:after="0"/>
      </w:pPr>
      <w:r>
        <w:t>i3,i5</w:t>
      </w:r>
    </w:p>
    <w:p w:rsidR="00EB0949" w:rsidRPr="00EB0949" w:rsidRDefault="00EB0949" w:rsidP="00EB0949">
      <w:r>
        <w:t>2 jádra (4vlákna)</w:t>
      </w:r>
    </w:p>
    <w:p w:rsidR="00EB0949" w:rsidRDefault="00EB0949" w:rsidP="00EB0949">
      <w:pPr>
        <w:pStyle w:val="Nadpis1"/>
        <w:spacing w:after="0"/>
      </w:pPr>
      <w:r>
        <w:t>i7</w:t>
      </w:r>
    </w:p>
    <w:p w:rsidR="00EB0949" w:rsidRPr="00ED5093" w:rsidRDefault="00EB0949" w:rsidP="00EB0949">
      <w:r>
        <w:t>4 jádra (8 vláken)</w:t>
      </w:r>
    </w:p>
    <w:p w:rsidR="00EB0949" w:rsidRDefault="00EB0949" w:rsidP="008B7D41">
      <w:pPr>
        <w:pStyle w:val="Nadpis2"/>
        <w:sectPr w:rsidR="00EB0949" w:rsidSect="00EB094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8B7D41" w:rsidRDefault="008B7D41" w:rsidP="008B7D41">
      <w:pPr>
        <w:pStyle w:val="Nadpis2"/>
      </w:pPr>
      <w:r>
        <w:lastRenderedPageBreak/>
        <w:t>Důležité operační systémy (Microsoft)</w:t>
      </w:r>
    </w:p>
    <w:p w:rsidR="008B7D41" w:rsidRDefault="008B7D41" w:rsidP="008B7D41">
      <w:pPr>
        <w:pStyle w:val="Nadpis1"/>
      </w:pPr>
      <w:r>
        <w:t>MS-DOS</w:t>
      </w:r>
    </w:p>
    <w:p w:rsidR="008B7D41" w:rsidRPr="003B7AD3" w:rsidRDefault="008B7D41" w:rsidP="008B7D41">
      <w:pPr>
        <w:pStyle w:val="odrky"/>
        <w:rPr>
          <w:b/>
        </w:rPr>
      </w:pPr>
      <w:r w:rsidRPr="003B7AD3">
        <w:rPr>
          <w:b/>
        </w:rPr>
        <w:t>Jedno-úlohový (výjimkou je spuštění tisku na pozadí)</w:t>
      </w:r>
    </w:p>
    <w:p w:rsidR="008B7D41" w:rsidRPr="003B7AD3" w:rsidRDefault="008B7D41" w:rsidP="008B7D41">
      <w:pPr>
        <w:pStyle w:val="odrky"/>
        <w:rPr>
          <w:b/>
        </w:rPr>
      </w:pPr>
      <w:r w:rsidRPr="003B7AD3">
        <w:rPr>
          <w:b/>
        </w:rPr>
        <w:t>jednouživatelský</w:t>
      </w:r>
    </w:p>
    <w:p w:rsidR="008B7D41" w:rsidRPr="003B7AD3" w:rsidRDefault="008B7D41" w:rsidP="008B7D41">
      <w:pPr>
        <w:pStyle w:val="odrky"/>
        <w:rPr>
          <w:b/>
        </w:rPr>
      </w:pPr>
      <w:r w:rsidRPr="003B7AD3">
        <w:rPr>
          <w:b/>
        </w:rPr>
        <w:t>systém příkazového řádku</w:t>
      </w:r>
    </w:p>
    <w:p w:rsidR="008B7D41" w:rsidRPr="003B7AD3" w:rsidRDefault="008B7D41" w:rsidP="008B7D41">
      <w:pPr>
        <w:pStyle w:val="odrky"/>
        <w:rPr>
          <w:b/>
        </w:rPr>
      </w:pPr>
      <w:r w:rsidRPr="003B7AD3">
        <w:rPr>
          <w:b/>
        </w:rPr>
        <w:t>malé HW nároky</w:t>
      </w:r>
    </w:p>
    <w:p w:rsidR="008B7D41" w:rsidRDefault="008B7D41" w:rsidP="00F57B27">
      <w:pPr>
        <w:pStyle w:val="Nadpis3"/>
        <w:ind w:left="708"/>
      </w:pPr>
      <w:r>
        <w:t>Jádro</w:t>
      </w:r>
    </w:p>
    <w:p w:rsidR="00143928" w:rsidRPr="00143928" w:rsidRDefault="00143928" w:rsidP="00F57B27">
      <w:pPr>
        <w:pStyle w:val="odrky"/>
        <w:ind w:left="1995"/>
      </w:pPr>
      <w:r w:rsidRPr="00143928">
        <w:t>io.sys obsahuje ovladače zařízení pro periferie</w:t>
      </w:r>
    </w:p>
    <w:p w:rsidR="00143928" w:rsidRPr="00143928" w:rsidRDefault="00143928" w:rsidP="00F57B27">
      <w:pPr>
        <w:pStyle w:val="odrky"/>
        <w:ind w:left="1995"/>
      </w:pPr>
      <w:r w:rsidRPr="00143928">
        <w:t>msdos.sys  tvoří společně s předchozím souborem základ pro fungovaní  OS</w:t>
      </w:r>
    </w:p>
    <w:p w:rsidR="00143928" w:rsidRPr="00143928" w:rsidRDefault="00143928" w:rsidP="00F57B27">
      <w:pPr>
        <w:pStyle w:val="odrky"/>
        <w:ind w:left="1995"/>
      </w:pPr>
      <w:r w:rsidRPr="00143928">
        <w:rPr>
          <w:lang w:val="en-US"/>
        </w:rPr>
        <w:t xml:space="preserve">dblspace.bin </w:t>
      </w:r>
      <w:r w:rsidRPr="00143928">
        <w:t>se vyskytuje až od verze 6.0 a je potřeba pokud je použita komprese disku</w:t>
      </w:r>
    </w:p>
    <w:p w:rsidR="00143928" w:rsidRDefault="00143928" w:rsidP="00F57B27">
      <w:pPr>
        <w:pStyle w:val="odrky"/>
        <w:ind w:left="1995"/>
      </w:pPr>
      <w:r w:rsidRPr="00143928">
        <w:t>command.com je interpret příkazů (mj. obsahuje některé interní příkazy MS-DOS)</w:t>
      </w:r>
      <w:r>
        <w:br/>
      </w:r>
    </w:p>
    <w:p w:rsidR="00143928" w:rsidRDefault="00143928" w:rsidP="00F57B27">
      <w:pPr>
        <w:pStyle w:val="Nadpis3"/>
        <w:ind w:left="708"/>
      </w:pPr>
      <w:r>
        <w:t>Paměť</w:t>
      </w:r>
    </w:p>
    <w:p w:rsidR="00143928" w:rsidRDefault="00143928" w:rsidP="00F57B27">
      <w:pPr>
        <w:pStyle w:val="odrky"/>
        <w:ind w:left="1995"/>
      </w:pPr>
      <w:r>
        <w:t>navržen pro práci na PC se 640kB operační paměti – konvenční paměť – ta však nemůže být celá použita pro běh programu, protože její část zabírá OS</w:t>
      </w:r>
    </w:p>
    <w:p w:rsidR="00143928" w:rsidRDefault="00143928" w:rsidP="00F57B27">
      <w:pPr>
        <w:pStyle w:val="odrky"/>
        <w:ind w:left="1995"/>
      </w:pPr>
      <w:r>
        <w:t>paměť nad 1MB může být využita, ale program k tomu musí být speciálně uzpůsoben</w:t>
      </w:r>
    </w:p>
    <w:p w:rsidR="00143928" w:rsidRDefault="00143928" w:rsidP="00143928">
      <w:pPr>
        <w:pStyle w:val="Nadpis1"/>
      </w:pPr>
      <w:r w:rsidRPr="00143928">
        <w:lastRenderedPageBreak/>
        <w:t>Windows 3.1</w:t>
      </w:r>
      <w:r w:rsidR="00CB164A">
        <w:t>1</w:t>
      </w:r>
    </w:p>
    <w:p w:rsidR="003B7AD3" w:rsidRDefault="003B7AD3" w:rsidP="003B7AD3">
      <w:pPr>
        <w:pStyle w:val="odrky"/>
      </w:pPr>
      <w:r>
        <w:t xml:space="preserve">Více-úlohový - </w:t>
      </w:r>
      <w:r w:rsidRPr="003B7AD3">
        <w:rPr>
          <w:b/>
        </w:rPr>
        <w:t>kooperativní multitasking</w:t>
      </w:r>
    </w:p>
    <w:p w:rsidR="00143928" w:rsidRPr="003B7AD3" w:rsidRDefault="00143928" w:rsidP="00143928">
      <w:pPr>
        <w:pStyle w:val="odrky"/>
        <w:rPr>
          <w:b/>
        </w:rPr>
      </w:pPr>
      <w:r w:rsidRPr="003B7AD3">
        <w:rPr>
          <w:b/>
        </w:rPr>
        <w:t>Jedná se o 16bitovou nadstavbu operačního systému DOS</w:t>
      </w:r>
    </w:p>
    <w:p w:rsidR="00143928" w:rsidRPr="003B7AD3" w:rsidRDefault="00143928" w:rsidP="00143928">
      <w:pPr>
        <w:pStyle w:val="odrky"/>
        <w:rPr>
          <w:b/>
        </w:rPr>
      </w:pPr>
      <w:r w:rsidRPr="003B7AD3">
        <w:rPr>
          <w:b/>
        </w:rPr>
        <w:t xml:space="preserve">jednouživatelský </w:t>
      </w:r>
    </w:p>
    <w:p w:rsidR="00143928" w:rsidRDefault="00143928" w:rsidP="00143928">
      <w:pPr>
        <w:pStyle w:val="odrky"/>
      </w:pPr>
      <w:r>
        <w:t>používá jednoduché grafické prostředí se systémem „oken"</w:t>
      </w:r>
    </w:p>
    <w:p w:rsidR="00F17CE4" w:rsidRDefault="00F17CE4" w:rsidP="00F17CE4">
      <w:pPr>
        <w:pStyle w:val="odrky"/>
      </w:pPr>
      <w:r>
        <w:t>první Windows, který se začal šířit</w:t>
      </w:r>
    </w:p>
    <w:p w:rsidR="00143928" w:rsidRDefault="00143928" w:rsidP="00143928">
      <w:pPr>
        <w:pStyle w:val="odrky"/>
      </w:pPr>
      <w:r>
        <w:t>32 bit ovladač přístupu k disku</w:t>
      </w:r>
    </w:p>
    <w:p w:rsidR="00143928" w:rsidRDefault="00143928" w:rsidP="00143928">
      <w:pPr>
        <w:pStyle w:val="odrky"/>
      </w:pPr>
      <w:r>
        <w:t>kompatibilní s aplikacemi MS-DOS (režim okno / fullscreen)</w:t>
      </w:r>
    </w:p>
    <w:p w:rsidR="00143928" w:rsidRDefault="00143928" w:rsidP="00143928">
      <w:pPr>
        <w:pStyle w:val="odrky"/>
      </w:pPr>
      <w:r>
        <w:t>běží od  4MB RAM (avšak doporučeno 8MB</w:t>
      </w:r>
    </w:p>
    <w:p w:rsidR="00143928" w:rsidRPr="00CB164A" w:rsidRDefault="00143928" w:rsidP="00143928">
      <w:pPr>
        <w:pStyle w:val="odrky"/>
        <w:rPr>
          <w:b/>
        </w:rPr>
      </w:pPr>
      <w:r w:rsidRPr="00CB164A">
        <w:rPr>
          <w:b/>
        </w:rPr>
        <w:t>Síťové funkce</w:t>
      </w:r>
    </w:p>
    <w:p w:rsidR="00143928" w:rsidRDefault="00143928" w:rsidP="00143928">
      <w:pPr>
        <w:pStyle w:val="odrky"/>
        <w:numPr>
          <w:ilvl w:val="1"/>
          <w:numId w:val="3"/>
        </w:numPr>
      </w:pPr>
      <w:r>
        <w:t>klient MS Microsoft Network</w:t>
      </w:r>
    </w:p>
    <w:p w:rsidR="00143928" w:rsidRDefault="00143928" w:rsidP="00143928">
      <w:pPr>
        <w:pStyle w:val="odrky"/>
        <w:numPr>
          <w:ilvl w:val="1"/>
          <w:numId w:val="3"/>
        </w:numPr>
      </w:pPr>
      <w:r>
        <w:t>klient Shelude+</w:t>
      </w:r>
    </w:p>
    <w:p w:rsidR="00CB164A" w:rsidRDefault="00CB164A" w:rsidP="00CB164A">
      <w:pPr>
        <w:pStyle w:val="Nadpis1"/>
      </w:pPr>
      <w:bookmarkStart w:id="4" w:name="_Windows_NT_Workstation"/>
      <w:bookmarkEnd w:id="4"/>
      <w:r w:rsidRPr="00CB164A">
        <w:t>Windows NT Workstation 3.51</w:t>
      </w:r>
    </w:p>
    <w:p w:rsidR="003B7AD3" w:rsidRDefault="003B7AD3" w:rsidP="00CB164A">
      <w:pPr>
        <w:pStyle w:val="odrky"/>
      </w:pPr>
      <w:r>
        <w:t>Více-úlohový – aplikace provozovány v chráněných částech paměti</w:t>
      </w:r>
    </w:p>
    <w:p w:rsidR="00CB164A" w:rsidRPr="003B7AD3" w:rsidRDefault="00CB164A" w:rsidP="00CB164A">
      <w:pPr>
        <w:pStyle w:val="odrky"/>
        <w:rPr>
          <w:b/>
        </w:rPr>
      </w:pPr>
      <w:r w:rsidRPr="003B7AD3">
        <w:rPr>
          <w:b/>
        </w:rPr>
        <w:t>16 bit architektura</w:t>
      </w:r>
    </w:p>
    <w:p w:rsidR="00CB164A" w:rsidRDefault="00CB164A" w:rsidP="00CB164A">
      <w:pPr>
        <w:pStyle w:val="odrky"/>
      </w:pPr>
      <w:r>
        <w:t xml:space="preserve">vrstva 0 je chráněna hardwarově </w:t>
      </w:r>
    </w:p>
    <w:p w:rsidR="00CB164A" w:rsidRDefault="00CB164A" w:rsidP="00CB164A">
      <w:pPr>
        <w:pStyle w:val="odrky"/>
      </w:pPr>
      <w:r>
        <w:t>systémově knihovny vrstvy 3 jsou chráněny na bázi klient/server</w:t>
      </w:r>
    </w:p>
    <w:p w:rsidR="00CB164A" w:rsidRDefault="00CB164A" w:rsidP="00CB164A">
      <w:pPr>
        <w:pStyle w:val="odrky"/>
      </w:pPr>
      <w:r>
        <w:t>grafické uživatelské rozhraní ve stylu Windows 3.11 nebo Windows 95 (pozdější verze)</w:t>
      </w:r>
    </w:p>
    <w:p w:rsidR="00CB164A" w:rsidRDefault="00CB164A" w:rsidP="00CB164A">
      <w:pPr>
        <w:pStyle w:val="odrky"/>
      </w:pPr>
      <w:r>
        <w:t>nepracuje s ovladači v reálném režimu, jinak podpora MS-DOS jako u Windows 3.11</w:t>
      </w:r>
    </w:p>
    <w:p w:rsidR="00CB164A" w:rsidRPr="00CB164A" w:rsidRDefault="00CB164A" w:rsidP="00CB164A">
      <w:pPr>
        <w:pStyle w:val="odrky"/>
        <w:rPr>
          <w:b/>
        </w:rPr>
      </w:pPr>
      <w:r w:rsidRPr="00CB164A">
        <w:rPr>
          <w:b/>
        </w:rPr>
        <w:t>Síťové funkce</w:t>
      </w:r>
    </w:p>
    <w:p w:rsidR="00CB164A" w:rsidRDefault="00CB164A" w:rsidP="00CB164A">
      <w:pPr>
        <w:pStyle w:val="odrky"/>
        <w:numPr>
          <w:ilvl w:val="1"/>
          <w:numId w:val="3"/>
        </w:numPr>
      </w:pPr>
      <w:r>
        <w:t>FTP server, FTP</w:t>
      </w:r>
    </w:p>
    <w:p w:rsidR="00CB164A" w:rsidRDefault="00CB164A" w:rsidP="00CB164A">
      <w:pPr>
        <w:pStyle w:val="odrky"/>
        <w:numPr>
          <w:ilvl w:val="1"/>
          <w:numId w:val="3"/>
        </w:numPr>
      </w:pPr>
      <w:r>
        <w:t>telnet, repote access</w:t>
      </w:r>
    </w:p>
    <w:p w:rsidR="00CB164A" w:rsidRDefault="00CB164A" w:rsidP="00F57B27">
      <w:pPr>
        <w:pStyle w:val="odrky"/>
        <w:numPr>
          <w:ilvl w:val="1"/>
          <w:numId w:val="3"/>
        </w:numPr>
      </w:pPr>
      <w:r>
        <w:t>TCP/IP, IPX/SPX, NetBeui, AppIeTalk</w:t>
      </w:r>
    </w:p>
    <w:p w:rsidR="005933C2" w:rsidRDefault="005933C2" w:rsidP="005933C2">
      <w:pPr>
        <w:pStyle w:val="Nadpis1"/>
      </w:pPr>
      <w:r w:rsidRPr="005933C2">
        <w:t>Windows 95</w:t>
      </w:r>
    </w:p>
    <w:p w:rsidR="003B7AD3" w:rsidRDefault="003B7AD3" w:rsidP="003B7AD3">
      <w:pPr>
        <w:pStyle w:val="odrky"/>
      </w:pPr>
      <w:r>
        <w:t xml:space="preserve">Více-úlohový – </w:t>
      </w:r>
      <w:r w:rsidRPr="003B7AD3">
        <w:rPr>
          <w:b/>
        </w:rPr>
        <w:t>preemptivní multitasking, multithreading</w:t>
      </w:r>
    </w:p>
    <w:p w:rsidR="005933C2" w:rsidRPr="003B7AD3" w:rsidRDefault="005933C2" w:rsidP="005933C2">
      <w:pPr>
        <w:pStyle w:val="odrky"/>
        <w:rPr>
          <w:b/>
        </w:rPr>
      </w:pPr>
      <w:r w:rsidRPr="003B7AD3">
        <w:rPr>
          <w:b/>
        </w:rPr>
        <w:t>první 32 bit systém</w:t>
      </w:r>
    </w:p>
    <w:p w:rsidR="003B7AD3" w:rsidRDefault="003B7AD3" w:rsidP="003B7AD3">
      <w:pPr>
        <w:pStyle w:val="odrky"/>
      </w:pPr>
      <w:r>
        <w:t>podpora starších 16 bit aplikací pro Windows</w:t>
      </w:r>
    </w:p>
    <w:p w:rsidR="005933C2" w:rsidRPr="003B7AD3" w:rsidRDefault="005933C2" w:rsidP="005933C2">
      <w:pPr>
        <w:pStyle w:val="odrky"/>
        <w:rPr>
          <w:b/>
        </w:rPr>
      </w:pPr>
      <w:r w:rsidRPr="003B7AD3">
        <w:rPr>
          <w:b/>
        </w:rPr>
        <w:t>jednouživatelský</w:t>
      </w:r>
    </w:p>
    <w:p w:rsidR="005933C2" w:rsidRDefault="005933C2" w:rsidP="005933C2">
      <w:pPr>
        <w:pStyle w:val="odrky"/>
      </w:pPr>
      <w:r>
        <w:t>chráněný adresový prostor pro 32 bit aplikace</w:t>
      </w:r>
    </w:p>
    <w:p w:rsidR="005933C2" w:rsidRDefault="005933C2" w:rsidP="005933C2">
      <w:pPr>
        <w:pStyle w:val="odrky"/>
      </w:pPr>
      <w:r>
        <w:t>podpora programů pro MS-DOS (okno nebo fullscreen)</w:t>
      </w:r>
    </w:p>
    <w:p w:rsidR="005933C2" w:rsidRPr="005933C2" w:rsidRDefault="005933C2" w:rsidP="005933C2">
      <w:pPr>
        <w:pStyle w:val="odrky"/>
        <w:rPr>
          <w:b/>
        </w:rPr>
      </w:pPr>
      <w:r w:rsidRPr="005933C2">
        <w:rPr>
          <w:b/>
        </w:rPr>
        <w:t>Síťové funkce</w:t>
      </w:r>
    </w:p>
    <w:p w:rsidR="005933C2" w:rsidRDefault="005933C2" w:rsidP="005933C2">
      <w:pPr>
        <w:pStyle w:val="odrky"/>
        <w:numPr>
          <w:ilvl w:val="1"/>
          <w:numId w:val="3"/>
        </w:numPr>
      </w:pPr>
      <w:r>
        <w:t>Klient Microsoft Exchange</w:t>
      </w:r>
    </w:p>
    <w:p w:rsidR="005933C2" w:rsidRDefault="005933C2" w:rsidP="005933C2">
      <w:pPr>
        <w:pStyle w:val="odrky"/>
        <w:numPr>
          <w:ilvl w:val="1"/>
          <w:numId w:val="3"/>
        </w:numPr>
      </w:pPr>
      <w:r>
        <w:t>klient Microsoft Network</w:t>
      </w:r>
    </w:p>
    <w:p w:rsidR="005933C2" w:rsidRDefault="005933C2" w:rsidP="005933C2">
      <w:pPr>
        <w:pStyle w:val="odrky"/>
        <w:numPr>
          <w:ilvl w:val="1"/>
          <w:numId w:val="3"/>
        </w:numPr>
      </w:pPr>
      <w:r>
        <w:t>Novell Netvare 3.x &amp;  4.x</w:t>
      </w:r>
    </w:p>
    <w:p w:rsidR="00CB164A" w:rsidRDefault="005933C2" w:rsidP="005933C2">
      <w:pPr>
        <w:pStyle w:val="odrky"/>
        <w:numPr>
          <w:ilvl w:val="1"/>
          <w:numId w:val="3"/>
        </w:numPr>
      </w:pPr>
      <w:r>
        <w:t>TCP/IP, IPX/SPX, NetBeui</w:t>
      </w:r>
    </w:p>
    <w:p w:rsidR="005933C2" w:rsidRDefault="005933C2" w:rsidP="005933C2">
      <w:pPr>
        <w:pStyle w:val="Nadpis1"/>
      </w:pPr>
      <w:r w:rsidRPr="005933C2">
        <w:t>Windows NT Workstation 4.0</w:t>
      </w:r>
    </w:p>
    <w:p w:rsidR="003B7AD3" w:rsidRPr="003B7AD3" w:rsidRDefault="003B7AD3" w:rsidP="003B7AD3">
      <w:pPr>
        <w:pStyle w:val="odrky"/>
        <w:rPr>
          <w:b/>
        </w:rPr>
      </w:pPr>
      <w:r w:rsidRPr="003B7AD3">
        <w:rPr>
          <w:b/>
        </w:rPr>
        <w:t>Více</w:t>
      </w:r>
      <w:r>
        <w:rPr>
          <w:b/>
        </w:rPr>
        <w:t>-</w:t>
      </w:r>
      <w:r w:rsidRPr="003B7AD3">
        <w:rPr>
          <w:b/>
        </w:rPr>
        <w:t>úlohový – preemptivni multitasking, symetrický multiprocesing</w:t>
      </w:r>
    </w:p>
    <w:p w:rsidR="005933C2" w:rsidRPr="003B7AD3" w:rsidRDefault="005933C2" w:rsidP="005933C2">
      <w:pPr>
        <w:pStyle w:val="odrky"/>
        <w:rPr>
          <w:b/>
        </w:rPr>
      </w:pPr>
      <w:r w:rsidRPr="003B7AD3">
        <w:rPr>
          <w:b/>
        </w:rPr>
        <w:t>plně 32 bit systém</w:t>
      </w:r>
    </w:p>
    <w:p w:rsidR="005933C2" w:rsidRDefault="005933C2" w:rsidP="005933C2">
      <w:pPr>
        <w:pStyle w:val="odrky"/>
      </w:pPr>
      <w:r>
        <w:t>podpora starších 16 bit aplikaci pro Windows</w:t>
      </w:r>
    </w:p>
    <w:p w:rsidR="005933C2" w:rsidRDefault="005933C2" w:rsidP="005933C2">
      <w:pPr>
        <w:pStyle w:val="odrky"/>
      </w:pPr>
      <w:r>
        <w:t xml:space="preserve">síťoví funkce se téměř neliší od předchozí verze </w:t>
      </w:r>
      <w:hyperlink w:anchor="_Windows_NT_Workstation" w:history="1">
        <w:r w:rsidRPr="005933C2">
          <w:rPr>
            <w:rStyle w:val="Hypertextovodkaz"/>
          </w:rPr>
          <w:t>Windows NT</w:t>
        </w:r>
      </w:hyperlink>
    </w:p>
    <w:p w:rsidR="005933C2" w:rsidRDefault="005933C2" w:rsidP="005933C2">
      <w:pPr>
        <w:pStyle w:val="Nadpis1"/>
      </w:pPr>
      <w:r w:rsidRPr="005933C2">
        <w:lastRenderedPageBreak/>
        <w:t>Windows XP</w:t>
      </w:r>
    </w:p>
    <w:p w:rsidR="005933C2" w:rsidRPr="003B7AD3" w:rsidRDefault="005933C2" w:rsidP="005933C2">
      <w:pPr>
        <w:pStyle w:val="odrky"/>
        <w:rPr>
          <w:b/>
        </w:rPr>
      </w:pPr>
      <w:r w:rsidRPr="003B7AD3">
        <w:rPr>
          <w:b/>
        </w:rPr>
        <w:t>dodává se v několika variantách (32 bit nebo 64 bit)</w:t>
      </w:r>
    </w:p>
    <w:p w:rsidR="005933C2" w:rsidRDefault="005933C2" w:rsidP="005933C2">
      <w:pPr>
        <w:pStyle w:val="odrky"/>
      </w:pPr>
      <w:r w:rsidRPr="00F17CE4">
        <w:rPr>
          <w:b/>
        </w:rPr>
        <w:t>mul</w:t>
      </w:r>
      <w:r w:rsidR="00F17CE4" w:rsidRPr="00F17CE4">
        <w:rPr>
          <w:b/>
        </w:rPr>
        <w:t>tiuser</w:t>
      </w:r>
      <w:r>
        <w:t xml:space="preserve"> (dovoluje současné přihlášení několika uživatelů (verze Professional)</w:t>
      </w:r>
    </w:p>
    <w:p w:rsidR="005933C2" w:rsidRDefault="005933C2" w:rsidP="00F57B27">
      <w:pPr>
        <w:pStyle w:val="odrky"/>
      </w:pPr>
      <w:r>
        <w:t>sjednoceni řady</w:t>
      </w:r>
      <w:r w:rsidR="00F57B27">
        <w:t xml:space="preserve"> NT s řadou pro běžné uživatele</w:t>
      </w:r>
    </w:p>
    <w:p w:rsidR="00F57B27" w:rsidRDefault="00F57B27" w:rsidP="00F57B27">
      <w:pPr>
        <w:pStyle w:val="Nadpis1"/>
      </w:pPr>
      <w:r w:rsidRPr="00F57B27">
        <w:t>Windows Vista</w:t>
      </w:r>
    </w:p>
    <w:p w:rsidR="00F57B27" w:rsidRDefault="00F57B27" w:rsidP="00F57B27">
      <w:pPr>
        <w:pStyle w:val="odrky"/>
      </w:pPr>
      <w:r>
        <w:t>nové funkce: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Windows Aero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Windows Sidebar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Vyhledávání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windows media player 11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zálohování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Windows update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rodičovská kontrola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windows calendar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windows meetingspace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podpora technologie Touchscreen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disk managment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disk defragment</w:t>
      </w:r>
    </w:p>
    <w:p w:rsidR="00F57B27" w:rsidRDefault="00F57B27" w:rsidP="00F57B27">
      <w:pPr>
        <w:pStyle w:val="odrky"/>
        <w:numPr>
          <w:ilvl w:val="1"/>
          <w:numId w:val="3"/>
        </w:numPr>
      </w:pPr>
      <w:r>
        <w:t>readyboost</w:t>
      </w:r>
    </w:p>
    <w:p w:rsidR="00F57B27" w:rsidRDefault="00F57B27" w:rsidP="00F57B27">
      <w:pPr>
        <w:pStyle w:val="Nadpis1"/>
      </w:pPr>
      <w:r>
        <w:t>windows 7</w:t>
      </w:r>
    </w:p>
    <w:p w:rsidR="00F57B27" w:rsidRDefault="00F57B27" w:rsidP="00F57B27">
      <w:pPr>
        <w:pStyle w:val="odrky"/>
      </w:pPr>
      <w:r>
        <w:t>podpora více</w:t>
      </w:r>
      <w:r w:rsidR="00F9134D">
        <w:t xml:space="preserve"> </w:t>
      </w:r>
      <w:r>
        <w:t>jádrových procesorů</w:t>
      </w:r>
    </w:p>
    <w:p w:rsidR="00F57B27" w:rsidRPr="00F57B27" w:rsidRDefault="00F57B27" w:rsidP="00F57B27">
      <w:pPr>
        <w:pStyle w:val="odrky"/>
      </w:pPr>
      <w:r>
        <w:t>podpora pro virtuální pevné disky</w:t>
      </w:r>
    </w:p>
    <w:sectPr w:rsidR="00F57B27" w:rsidRPr="00F57B27" w:rsidSect="00EB094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6CFE" w:rsidRDefault="00F66CFE" w:rsidP="00354040">
      <w:pPr>
        <w:spacing w:line="240" w:lineRule="auto"/>
      </w:pPr>
      <w:r>
        <w:separator/>
      </w:r>
    </w:p>
  </w:endnote>
  <w:endnote w:type="continuationSeparator" w:id="0">
    <w:p w:rsidR="00F66CFE" w:rsidRDefault="00F66CFE" w:rsidP="003540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5144442"/>
      <w:docPartObj>
        <w:docPartGallery w:val="Page Numbers (Bottom of Page)"/>
        <w:docPartUnique/>
      </w:docPartObj>
    </w:sdtPr>
    <w:sdtContent>
      <w:p w:rsidR="00396F3E" w:rsidRDefault="00793F7D">
        <w:pPr>
          <w:pStyle w:val="Zpat"/>
          <w:jc w:val="right"/>
        </w:pPr>
        <w:fldSimple w:instr=" PAGE   \* MERGEFORMAT ">
          <w:r w:rsidR="009049EA">
            <w:rPr>
              <w:noProof/>
            </w:rPr>
            <w:t>2</w:t>
          </w:r>
        </w:fldSimple>
      </w:p>
    </w:sdtContent>
  </w:sdt>
  <w:p w:rsidR="005E335E" w:rsidRDefault="005E335E">
    <w:pPr>
      <w:pStyle w:val="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6CFE" w:rsidRDefault="00F66CFE" w:rsidP="00354040">
      <w:pPr>
        <w:spacing w:line="240" w:lineRule="auto"/>
      </w:pPr>
      <w:r>
        <w:separator/>
      </w:r>
    </w:p>
  </w:footnote>
  <w:footnote w:type="continuationSeparator" w:id="0">
    <w:p w:rsidR="00F66CFE" w:rsidRDefault="00F66CFE" w:rsidP="003540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F16B7"/>
    <w:multiLevelType w:val="hybridMultilevel"/>
    <w:tmpl w:val="6B6EFA58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CCB025A0">
      <w:numFmt w:val="bullet"/>
      <w:lvlText w:val="-"/>
      <w:lvlJc w:val="left"/>
      <w:pPr>
        <w:ind w:left="1902" w:hanging="360"/>
      </w:pPr>
      <w:rPr>
        <w:rFonts w:ascii="Calibri" w:eastAsiaTheme="minorEastAsia" w:hAnsi="Calibri" w:cs="Arial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1">
    <w:nsid w:val="1A236BE0"/>
    <w:multiLevelType w:val="hybridMultilevel"/>
    <w:tmpl w:val="80CA5F1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896492"/>
    <w:multiLevelType w:val="hybridMultilevel"/>
    <w:tmpl w:val="0B9E1942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3">
    <w:nsid w:val="2E617DFB"/>
    <w:multiLevelType w:val="hybridMultilevel"/>
    <w:tmpl w:val="3A9A9E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FC5ED3"/>
    <w:multiLevelType w:val="hybridMultilevel"/>
    <w:tmpl w:val="EB62B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6014B5"/>
    <w:multiLevelType w:val="hybridMultilevel"/>
    <w:tmpl w:val="4A1810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DB3B0F"/>
    <w:multiLevelType w:val="hybridMultilevel"/>
    <w:tmpl w:val="E96A3C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85606"/>
    <w:multiLevelType w:val="hybridMultilevel"/>
    <w:tmpl w:val="DE26060A"/>
    <w:lvl w:ilvl="0" w:tplc="D7322602">
      <w:start w:val="1"/>
      <w:numFmt w:val="bullet"/>
      <w:pStyle w:val="odrky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56A423B7"/>
    <w:multiLevelType w:val="hybridMultilevel"/>
    <w:tmpl w:val="D87CA1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C20BEE"/>
    <w:multiLevelType w:val="hybridMultilevel"/>
    <w:tmpl w:val="CBF8863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E09203D"/>
    <w:multiLevelType w:val="hybridMultilevel"/>
    <w:tmpl w:val="EACAC7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8A7613"/>
    <w:multiLevelType w:val="hybridMultilevel"/>
    <w:tmpl w:val="7364447A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D57DB3"/>
    <w:multiLevelType w:val="hybridMultilevel"/>
    <w:tmpl w:val="8182D9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467C9D"/>
    <w:multiLevelType w:val="hybridMultilevel"/>
    <w:tmpl w:val="99EEB64E"/>
    <w:lvl w:ilvl="0" w:tplc="D8CEF8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647" w:hanging="360"/>
      </w:pPr>
    </w:lvl>
    <w:lvl w:ilvl="2" w:tplc="0405001B" w:tentative="1">
      <w:start w:val="1"/>
      <w:numFmt w:val="lowerRoman"/>
      <w:lvlText w:val="%3."/>
      <w:lvlJc w:val="right"/>
      <w:pPr>
        <w:ind w:left="2367" w:hanging="180"/>
      </w:pPr>
    </w:lvl>
    <w:lvl w:ilvl="3" w:tplc="0405000F" w:tentative="1">
      <w:start w:val="1"/>
      <w:numFmt w:val="decimal"/>
      <w:lvlText w:val="%4."/>
      <w:lvlJc w:val="left"/>
      <w:pPr>
        <w:ind w:left="3087" w:hanging="360"/>
      </w:pPr>
    </w:lvl>
    <w:lvl w:ilvl="4" w:tplc="04050019" w:tentative="1">
      <w:start w:val="1"/>
      <w:numFmt w:val="lowerLetter"/>
      <w:lvlText w:val="%5."/>
      <w:lvlJc w:val="left"/>
      <w:pPr>
        <w:ind w:left="3807" w:hanging="360"/>
      </w:pPr>
    </w:lvl>
    <w:lvl w:ilvl="5" w:tplc="0405001B" w:tentative="1">
      <w:start w:val="1"/>
      <w:numFmt w:val="lowerRoman"/>
      <w:lvlText w:val="%6."/>
      <w:lvlJc w:val="right"/>
      <w:pPr>
        <w:ind w:left="4527" w:hanging="180"/>
      </w:pPr>
    </w:lvl>
    <w:lvl w:ilvl="6" w:tplc="0405000F" w:tentative="1">
      <w:start w:val="1"/>
      <w:numFmt w:val="decimal"/>
      <w:lvlText w:val="%7."/>
      <w:lvlJc w:val="left"/>
      <w:pPr>
        <w:ind w:left="5247" w:hanging="360"/>
      </w:pPr>
    </w:lvl>
    <w:lvl w:ilvl="7" w:tplc="04050019" w:tentative="1">
      <w:start w:val="1"/>
      <w:numFmt w:val="lowerLetter"/>
      <w:lvlText w:val="%8."/>
      <w:lvlJc w:val="left"/>
      <w:pPr>
        <w:ind w:left="5967" w:hanging="360"/>
      </w:pPr>
    </w:lvl>
    <w:lvl w:ilvl="8" w:tplc="040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F925769"/>
    <w:multiLevelType w:val="hybridMultilevel"/>
    <w:tmpl w:val="9906F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0"/>
  </w:num>
  <w:num w:numId="5">
    <w:abstractNumId w:val="14"/>
  </w:num>
  <w:num w:numId="6">
    <w:abstractNumId w:val="8"/>
  </w:num>
  <w:num w:numId="7">
    <w:abstractNumId w:val="1"/>
  </w:num>
  <w:num w:numId="8">
    <w:abstractNumId w:val="6"/>
  </w:num>
  <w:num w:numId="9">
    <w:abstractNumId w:val="5"/>
  </w:num>
  <w:num w:numId="10">
    <w:abstractNumId w:val="12"/>
  </w:num>
  <w:num w:numId="11">
    <w:abstractNumId w:val="4"/>
  </w:num>
  <w:num w:numId="12">
    <w:abstractNumId w:val="3"/>
  </w:num>
  <w:num w:numId="13">
    <w:abstractNumId w:val="9"/>
  </w:num>
  <w:num w:numId="14">
    <w:abstractNumId w:val="11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955E9"/>
    <w:rsid w:val="00022339"/>
    <w:rsid w:val="00060011"/>
    <w:rsid w:val="000C2E67"/>
    <w:rsid w:val="00143928"/>
    <w:rsid w:val="00155E24"/>
    <w:rsid w:val="001563C6"/>
    <w:rsid w:val="001656F2"/>
    <w:rsid w:val="00171D85"/>
    <w:rsid w:val="00174776"/>
    <w:rsid w:val="00186AAE"/>
    <w:rsid w:val="00186E41"/>
    <w:rsid w:val="001A36D6"/>
    <w:rsid w:val="00201327"/>
    <w:rsid w:val="00205B45"/>
    <w:rsid w:val="00267D66"/>
    <w:rsid w:val="002B20B1"/>
    <w:rsid w:val="002C6F2E"/>
    <w:rsid w:val="002D07E2"/>
    <w:rsid w:val="002F2048"/>
    <w:rsid w:val="00354040"/>
    <w:rsid w:val="00372BF2"/>
    <w:rsid w:val="003750FA"/>
    <w:rsid w:val="003834CA"/>
    <w:rsid w:val="00396F3E"/>
    <w:rsid w:val="003A49FD"/>
    <w:rsid w:val="003B5473"/>
    <w:rsid w:val="003B7AD3"/>
    <w:rsid w:val="004B19A4"/>
    <w:rsid w:val="004B667F"/>
    <w:rsid w:val="004C77C5"/>
    <w:rsid w:val="004D388D"/>
    <w:rsid w:val="004E18BB"/>
    <w:rsid w:val="00515549"/>
    <w:rsid w:val="005472B3"/>
    <w:rsid w:val="005933C2"/>
    <w:rsid w:val="005A4AD4"/>
    <w:rsid w:val="005A5F9D"/>
    <w:rsid w:val="005B2EE9"/>
    <w:rsid w:val="005E335E"/>
    <w:rsid w:val="005F0A56"/>
    <w:rsid w:val="006201B5"/>
    <w:rsid w:val="006656FF"/>
    <w:rsid w:val="006729C9"/>
    <w:rsid w:val="006F26FD"/>
    <w:rsid w:val="00727E08"/>
    <w:rsid w:val="00793F7D"/>
    <w:rsid w:val="007E48C1"/>
    <w:rsid w:val="007E5D56"/>
    <w:rsid w:val="007F1004"/>
    <w:rsid w:val="00801715"/>
    <w:rsid w:val="008059C8"/>
    <w:rsid w:val="008B5059"/>
    <w:rsid w:val="008B7D41"/>
    <w:rsid w:val="008D0B82"/>
    <w:rsid w:val="009049EA"/>
    <w:rsid w:val="009A7F46"/>
    <w:rsid w:val="009D6868"/>
    <w:rsid w:val="00A22A98"/>
    <w:rsid w:val="00A37993"/>
    <w:rsid w:val="00A87938"/>
    <w:rsid w:val="00AB0F00"/>
    <w:rsid w:val="00AC7B87"/>
    <w:rsid w:val="00AD5CFD"/>
    <w:rsid w:val="00AE474D"/>
    <w:rsid w:val="00BC4DBE"/>
    <w:rsid w:val="00BD0800"/>
    <w:rsid w:val="00C34CEC"/>
    <w:rsid w:val="00C42206"/>
    <w:rsid w:val="00C44C4E"/>
    <w:rsid w:val="00C53780"/>
    <w:rsid w:val="00C84971"/>
    <w:rsid w:val="00CB164A"/>
    <w:rsid w:val="00CF6CF6"/>
    <w:rsid w:val="00D02B28"/>
    <w:rsid w:val="00D061F1"/>
    <w:rsid w:val="00D06E66"/>
    <w:rsid w:val="00D31101"/>
    <w:rsid w:val="00E25D11"/>
    <w:rsid w:val="00E949C2"/>
    <w:rsid w:val="00E955E9"/>
    <w:rsid w:val="00EB0949"/>
    <w:rsid w:val="00EC1B7A"/>
    <w:rsid w:val="00EC7638"/>
    <w:rsid w:val="00F17CE4"/>
    <w:rsid w:val="00F57B27"/>
    <w:rsid w:val="00F66CFE"/>
    <w:rsid w:val="00F83652"/>
    <w:rsid w:val="00F91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aliases w:val="normalka"/>
    <w:qFormat/>
    <w:rsid w:val="00727E08"/>
    <w:pPr>
      <w:spacing w:after="0"/>
      <w:ind w:firstLine="567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727E08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727E08"/>
    <w:pPr>
      <w:spacing w:before="200"/>
      <w:outlineLvl w:val="1"/>
    </w:pPr>
    <w:rPr>
      <w:b/>
      <w:bCs w:val="0"/>
      <w:color w:val="FF0000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27E08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CC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727E08"/>
    <w:rPr>
      <w:rFonts w:asciiTheme="majorHAnsi" w:eastAsiaTheme="majorEastAsia" w:hAnsiTheme="majorHAnsi" w:cstheme="majorBidi"/>
      <w:b/>
      <w:color w:val="FF0000"/>
      <w:sz w:val="32"/>
      <w:szCs w:val="26"/>
      <w:u w:val="single"/>
    </w:rPr>
  </w:style>
  <w:style w:type="paragraph" w:styleId="Zkladntext">
    <w:name w:val="Body Text"/>
    <w:basedOn w:val="Normln"/>
    <w:link w:val="ZkladntextChar"/>
    <w:rsid w:val="00727E08"/>
    <w:pPr>
      <w:widowControl w:val="0"/>
      <w:tabs>
        <w:tab w:val="left" w:pos="0"/>
      </w:tabs>
      <w:autoSpaceDE w:val="0"/>
      <w:spacing w:line="235" w:lineRule="atLeast"/>
    </w:pPr>
    <w:rPr>
      <w:szCs w:val="14"/>
      <w:lang w:val="en-US" w:eastAsia="en-US" w:bidi="en-US"/>
    </w:rPr>
  </w:style>
  <w:style w:type="character" w:customStyle="1" w:styleId="ZkladntextChar">
    <w:name w:val="Základní text Char"/>
    <w:basedOn w:val="Standardnpsmoodstavce"/>
    <w:link w:val="Zkladntext"/>
    <w:rsid w:val="00727E08"/>
    <w:rPr>
      <w:szCs w:val="14"/>
      <w:lang w:val="en-US" w:eastAsia="en-US" w:bidi="en-US"/>
    </w:rPr>
  </w:style>
  <w:style w:type="paragraph" w:styleId="Odstavecseseznamem">
    <w:name w:val="List Paragraph"/>
    <w:basedOn w:val="Normln"/>
    <w:uiPriority w:val="34"/>
    <w:qFormat/>
    <w:rsid w:val="00727E08"/>
    <w:pPr>
      <w:ind w:left="720"/>
      <w:contextualSpacing/>
    </w:pPr>
    <w:rPr>
      <w:lang w:val="en-US" w:eastAsia="en-US" w:bidi="en-US"/>
    </w:rPr>
  </w:style>
  <w:style w:type="paragraph" w:customStyle="1" w:styleId="Okruh">
    <w:name w:val="Okruh"/>
    <w:next w:val="Normln"/>
    <w:qFormat/>
    <w:rsid w:val="00727E08"/>
    <w:pPr>
      <w:ind w:left="567"/>
      <w:jc w:val="center"/>
    </w:pPr>
    <w:rPr>
      <w:b/>
      <w:color w:val="4F81BD" w:themeColor="accent1"/>
      <w:sz w:val="36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727E08"/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727E08"/>
    <w:rPr>
      <w:rFonts w:asciiTheme="majorHAnsi" w:eastAsiaTheme="majorEastAsia" w:hAnsiTheme="majorHAnsi" w:cstheme="majorBidi"/>
      <w:b/>
      <w:bCs/>
      <w:color w:val="00CC00"/>
    </w:rPr>
  </w:style>
  <w:style w:type="paragraph" w:customStyle="1" w:styleId="odrky">
    <w:name w:val="odrářky"/>
    <w:basedOn w:val="Normln"/>
    <w:qFormat/>
    <w:rsid w:val="00727E08"/>
    <w:pPr>
      <w:numPr>
        <w:numId w:val="3"/>
      </w:numPr>
      <w:ind w:left="1287"/>
      <w:jc w:val="left"/>
    </w:pPr>
  </w:style>
  <w:style w:type="character" w:customStyle="1" w:styleId="apple-converted-space">
    <w:name w:val="apple-converted-space"/>
    <w:basedOn w:val="Standardnpsmoodstavce"/>
    <w:rsid w:val="00727E08"/>
  </w:style>
  <w:style w:type="character" w:styleId="Hypertextovodkaz">
    <w:name w:val="Hyperlink"/>
    <w:basedOn w:val="Standardnpsmoodstavce"/>
    <w:uiPriority w:val="99"/>
    <w:unhideWhenUsed/>
    <w:rsid w:val="00727E08"/>
    <w:rPr>
      <w:color w:val="0000FF"/>
      <w:u w:val="single"/>
    </w:rPr>
  </w:style>
  <w:style w:type="paragraph" w:styleId="Bezmezer">
    <w:name w:val="No Spacing"/>
    <w:link w:val="BezmezerChar"/>
    <w:uiPriority w:val="1"/>
    <w:qFormat/>
    <w:rsid w:val="00727E08"/>
    <w:pPr>
      <w:spacing w:after="0" w:line="240" w:lineRule="auto"/>
    </w:pPr>
    <w:rPr>
      <w:lang w:val="en-US" w:eastAsia="en-US" w:bidi="en-US"/>
    </w:rPr>
  </w:style>
  <w:style w:type="character" w:customStyle="1" w:styleId="BezmezerChar">
    <w:name w:val="Bez mezer Char"/>
    <w:basedOn w:val="Standardnpsmoodstavce"/>
    <w:link w:val="Bezmezer"/>
    <w:uiPriority w:val="1"/>
    <w:rsid w:val="00727E08"/>
    <w:rPr>
      <w:lang w:val="en-US" w:eastAsia="en-US" w:bidi="en-US"/>
    </w:rPr>
  </w:style>
  <w:style w:type="paragraph" w:styleId="Normlnweb">
    <w:name w:val="Normal (Web)"/>
    <w:basedOn w:val="Normln"/>
    <w:uiPriority w:val="99"/>
    <w:semiHidden/>
    <w:unhideWhenUsed/>
    <w:rsid w:val="005F0A5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C84971"/>
    <w:rPr>
      <w:rFonts w:ascii="Courier New" w:eastAsia="Times New Roman" w:hAnsi="Courier New" w:cs="Courier New"/>
      <w:sz w:val="20"/>
      <w:szCs w:val="20"/>
    </w:rPr>
  </w:style>
  <w:style w:type="character" w:styleId="Siln">
    <w:name w:val="Strong"/>
    <w:basedOn w:val="Standardnpsmoodstavce"/>
    <w:uiPriority w:val="22"/>
    <w:qFormat/>
    <w:rsid w:val="00155E24"/>
    <w:rPr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5933C2"/>
    <w:rPr>
      <w:color w:val="800080" w:themeColor="followed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354040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54040"/>
  </w:style>
  <w:style w:type="paragraph" w:styleId="Zpat">
    <w:name w:val="footer"/>
    <w:basedOn w:val="Normln"/>
    <w:link w:val="ZpatChar"/>
    <w:uiPriority w:val="99"/>
    <w:unhideWhenUsed/>
    <w:rsid w:val="00354040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540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9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Virtu%C3%A1ln%C3%AD_pam%C4%9B%C5%A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s.wikipedia.org/wiki/Syst%C3%A9mov%C3%BD_softwar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cs.wikipedia.org/wiki/Multitask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Proces_(program)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MATURITA%202016\OPS\sablona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sablona.dotx</Template>
  <TotalTime>414</TotalTime>
  <Pages>6</Pages>
  <Words>1337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Bártl</dc:creator>
  <cp:keywords/>
  <dc:description/>
  <cp:lastModifiedBy>Vondracek</cp:lastModifiedBy>
  <cp:revision>32</cp:revision>
  <dcterms:created xsi:type="dcterms:W3CDTF">2016-04-08T06:44:00Z</dcterms:created>
  <dcterms:modified xsi:type="dcterms:W3CDTF">2016-05-28T00:26:00Z</dcterms:modified>
</cp:coreProperties>
</file>