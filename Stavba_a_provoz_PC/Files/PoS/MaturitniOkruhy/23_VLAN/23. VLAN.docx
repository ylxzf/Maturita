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1A5" w:rsidRPr="00742988" w:rsidRDefault="00BF01A5" w:rsidP="00742988">
      <w:pPr>
        <w:pStyle w:val="Nzev"/>
      </w:pPr>
      <w:r w:rsidRPr="00742988">
        <w:t>VLAN (</w:t>
      </w:r>
      <w:proofErr w:type="spellStart"/>
      <w:r w:rsidR="00742988">
        <w:t>Virtual</w:t>
      </w:r>
      <w:proofErr w:type="spellEnd"/>
      <w:r w:rsidR="00742988">
        <w:t xml:space="preserve"> LAN</w:t>
      </w:r>
      <w:r w:rsidRPr="00742988">
        <w:t>)</w:t>
      </w:r>
    </w:p>
    <w:p w:rsidR="007019ED" w:rsidRDefault="007019ED" w:rsidP="00583E41">
      <w:pPr>
        <w:pStyle w:val="Point"/>
        <w:rPr>
          <w:b w:val="0"/>
          <w:color w:val="auto"/>
          <w:sz w:val="22"/>
        </w:rPr>
      </w:pPr>
      <w:r w:rsidRPr="007019ED">
        <w:rPr>
          <w:b w:val="0"/>
          <w:color w:val="auto"/>
          <w:sz w:val="22"/>
        </w:rPr>
        <w:t>Virtuální LAN slouží k logickému rozdělení sítě nezávisle na fyzickém uspořádání. Můžeme tedy naši síť segmentovat na menší sítě uvnitř fyzické struktury původní sítě.</w:t>
      </w:r>
    </w:p>
    <w:p w:rsidR="007019ED" w:rsidRDefault="007019ED" w:rsidP="007019ED">
      <w:r w:rsidRPr="007019ED">
        <w:t xml:space="preserve">Jednoduše řečeno pomocí VLAN můžeme dosáhnout stejného efektu, jako když máme skupinu zařízení připojených do jednoho (několika propojených) </w:t>
      </w:r>
      <w:proofErr w:type="spellStart"/>
      <w:r w:rsidRPr="007019ED">
        <w:t>switche</w:t>
      </w:r>
      <w:proofErr w:type="spellEnd"/>
      <w:r w:rsidRPr="007019ED">
        <w:t xml:space="preserve"> a druhou skupinu do jiného (jiných) </w:t>
      </w:r>
      <w:proofErr w:type="spellStart"/>
      <w:r w:rsidRPr="007019ED">
        <w:t>switche</w:t>
      </w:r>
      <w:proofErr w:type="spellEnd"/>
      <w:r w:rsidRPr="007019ED">
        <w:t xml:space="preserve">. Jsou to dvě nezávislé sítě, které spolu nemohou komunikovat (jsou fyzicky odděleny). Pomocí VLAN můžeme takovéto dvě sítě vytvořit na jednom (nebo několika propojených) </w:t>
      </w:r>
      <w:proofErr w:type="spellStart"/>
      <w:r w:rsidRPr="007019ED">
        <w:t>switchi</w:t>
      </w:r>
      <w:proofErr w:type="spellEnd"/>
      <w:r w:rsidRPr="007019ED">
        <w:t>.</w:t>
      </w:r>
    </w:p>
    <w:p w:rsidR="007019ED" w:rsidRDefault="007019ED" w:rsidP="007019ED">
      <w:r w:rsidRPr="007019ED">
        <w:t xml:space="preserve">V praxi samozřejmě často potřebujeme komunikaci mezi těmito sítěmi. S VLAN můžeme pracovat stejně jako s normálními sítěmi. Tedy použít mezi nimi jakýkoliv způsob </w:t>
      </w:r>
      <w:proofErr w:type="spellStart"/>
      <w:r w:rsidRPr="007019ED">
        <w:t>routování</w:t>
      </w:r>
      <w:proofErr w:type="spellEnd"/>
      <w:r w:rsidRPr="007019ED">
        <w:t xml:space="preserve">. Často se dnes využívá L3 </w:t>
      </w:r>
      <w:proofErr w:type="spellStart"/>
      <w:r w:rsidRPr="007019ED">
        <w:t>switch</w:t>
      </w:r>
      <w:proofErr w:type="spellEnd"/>
      <w:r w:rsidRPr="007019ED">
        <w:t xml:space="preserve"> (</w:t>
      </w:r>
      <w:proofErr w:type="spellStart"/>
      <w:r w:rsidRPr="007019ED">
        <w:t>switch</w:t>
      </w:r>
      <w:proofErr w:type="spellEnd"/>
      <w:r w:rsidRPr="007019ED">
        <w:t xml:space="preserve">, který funguje na třetí vrstvě OSI) pro </w:t>
      </w:r>
      <w:proofErr w:type="spellStart"/>
      <w:r w:rsidRPr="007019ED">
        <w:t>inter</w:t>
      </w:r>
      <w:proofErr w:type="spellEnd"/>
      <w:r w:rsidRPr="007019ED">
        <w:t xml:space="preserve">-VLAN </w:t>
      </w:r>
      <w:proofErr w:type="spellStart"/>
      <w:r w:rsidRPr="007019ED">
        <w:t>routing</w:t>
      </w:r>
      <w:proofErr w:type="spellEnd"/>
      <w:r w:rsidRPr="007019ED">
        <w:t xml:space="preserve"> - směrování mezi VLAN.</w:t>
      </w:r>
    </w:p>
    <w:p w:rsidR="007019ED" w:rsidRDefault="007019ED" w:rsidP="00174523">
      <w:pPr>
        <w:pStyle w:val="Nadpis2"/>
      </w:pPr>
      <w:r>
        <w:t>Důvody pro potřebu</w:t>
      </w:r>
      <w:r w:rsidR="0063096D">
        <w:t xml:space="preserve"> VLAN</w:t>
      </w:r>
    </w:p>
    <w:p w:rsidR="007019ED" w:rsidRPr="007019ED" w:rsidRDefault="007019ED" w:rsidP="007019ED">
      <w:pPr>
        <w:pStyle w:val="Odstavecseseznamem"/>
        <w:numPr>
          <w:ilvl w:val="0"/>
          <w:numId w:val="26"/>
        </w:numPr>
        <w:rPr>
          <w:b/>
        </w:rPr>
      </w:pPr>
      <w:r w:rsidRPr="007019ED">
        <w:rPr>
          <w:b/>
        </w:rPr>
        <w:t>seskupování uživatelů</w:t>
      </w:r>
      <w:r w:rsidRPr="007019ED">
        <w:t xml:space="preserve"> v síti podle skupin či oddělení nebo podle služeb místo podle fyzického umístění a oddělení komunikace mezi těmito skupinami</w:t>
      </w:r>
    </w:p>
    <w:p w:rsidR="007019ED" w:rsidRDefault="007019ED" w:rsidP="007019ED">
      <w:pPr>
        <w:pStyle w:val="Odstavecseseznamem"/>
        <w:numPr>
          <w:ilvl w:val="0"/>
          <w:numId w:val="26"/>
        </w:numPr>
        <w:rPr>
          <w:rFonts w:eastAsia="Times New Roman"/>
        </w:rPr>
      </w:pPr>
      <w:r w:rsidRPr="007019ED">
        <w:rPr>
          <w:rFonts w:eastAsia="Times New Roman"/>
          <w:b/>
          <w:bCs/>
          <w:iCs/>
        </w:rPr>
        <w:t xml:space="preserve">snížení </w:t>
      </w:r>
      <w:proofErr w:type="spellStart"/>
      <w:r w:rsidRPr="007019ED">
        <w:rPr>
          <w:rFonts w:eastAsia="Times New Roman"/>
          <w:b/>
          <w:bCs/>
          <w:iCs/>
        </w:rPr>
        <w:t>broadcastů</w:t>
      </w:r>
      <w:proofErr w:type="spellEnd"/>
      <w:r w:rsidRPr="007019ED">
        <w:rPr>
          <w:rFonts w:eastAsia="Times New Roman"/>
        </w:rPr>
        <w:t> v síti, které začaly být problémem již před několika lety</w:t>
      </w:r>
    </w:p>
    <w:p w:rsidR="007019ED" w:rsidRPr="00F40617" w:rsidRDefault="007019ED" w:rsidP="007019ED">
      <w:pPr>
        <w:pStyle w:val="Odstavecseseznamem"/>
        <w:numPr>
          <w:ilvl w:val="0"/>
          <w:numId w:val="26"/>
        </w:numPr>
        <w:rPr>
          <w:rFonts w:eastAsia="Times New Roman"/>
        </w:rPr>
      </w:pPr>
      <w:r>
        <w:rPr>
          <w:rFonts w:eastAsia="Times New Roman"/>
          <w:b/>
          <w:bCs/>
          <w:iCs/>
        </w:rPr>
        <w:t xml:space="preserve">zjednodušená správa - </w:t>
      </w:r>
      <w:r w:rsidRPr="007019ED">
        <w:t xml:space="preserve">k přesunu zařízení do jiné sítě stačí </w:t>
      </w:r>
      <w:proofErr w:type="spellStart"/>
      <w:r w:rsidRPr="007019ED">
        <w:t>překonfigurovat</w:t>
      </w:r>
      <w:proofErr w:type="spellEnd"/>
      <w:r w:rsidRPr="007019ED">
        <w:t xml:space="preserve"> zařazení do </w:t>
      </w:r>
      <w:proofErr w:type="spellStart"/>
      <w:r w:rsidRPr="007019ED">
        <w:t>VLANy</w:t>
      </w:r>
      <w:proofErr w:type="spellEnd"/>
      <w:r w:rsidRPr="007019ED">
        <w:t>, tedy správce konfiguruje SW (zařazení do VLAN) a ne HW (fyzické přepojení)</w:t>
      </w:r>
    </w:p>
    <w:p w:rsidR="00F40617" w:rsidRDefault="00F40617" w:rsidP="00F40617">
      <w:pPr>
        <w:pStyle w:val="Nadpis2"/>
        <w:rPr>
          <w:rFonts w:eastAsia="Times New Roman"/>
        </w:rPr>
      </w:pPr>
      <w:r>
        <w:rPr>
          <w:rFonts w:eastAsia="Times New Roman"/>
        </w:rPr>
        <w:t>Metody zařazení komunikace VLAN</w:t>
      </w:r>
    </w:p>
    <w:p w:rsidR="00F40617" w:rsidRDefault="00F40617" w:rsidP="00F40617">
      <w:pPr>
        <w:rPr>
          <w:shd w:val="clear" w:color="auto" w:fill="FFFFFF"/>
        </w:rPr>
      </w:pPr>
      <w:r w:rsidRPr="00F40617">
        <w:rPr>
          <w:b/>
          <w:shd w:val="clear" w:color="auto" w:fill="FFFFFF"/>
        </w:rPr>
        <w:t xml:space="preserve">Přiřazení do </w:t>
      </w:r>
      <w:proofErr w:type="spellStart"/>
      <w:r w:rsidRPr="00F40617">
        <w:rPr>
          <w:b/>
          <w:shd w:val="clear" w:color="auto" w:fill="FFFFFF"/>
        </w:rPr>
        <w:t>VLANy</w:t>
      </w:r>
      <w:proofErr w:type="spellEnd"/>
      <w:r w:rsidRPr="00F40617">
        <w:rPr>
          <w:b/>
          <w:shd w:val="clear" w:color="auto" w:fill="FFFFFF"/>
        </w:rPr>
        <w:t xml:space="preserve"> se nastavuje typicky na </w:t>
      </w:r>
      <w:proofErr w:type="spellStart"/>
      <w:r w:rsidRPr="00F40617">
        <w:rPr>
          <w:b/>
          <w:shd w:val="clear" w:color="auto" w:fill="FFFFFF"/>
        </w:rPr>
        <w:t>switchi</w:t>
      </w:r>
      <w:proofErr w:type="spellEnd"/>
      <w:r w:rsidRPr="00F40617">
        <w:rPr>
          <w:b/>
          <w:shd w:val="clear" w:color="auto" w:fill="FFFFFF"/>
        </w:rPr>
        <w:t xml:space="preserve"> </w:t>
      </w:r>
      <w:r w:rsidRPr="00F40617">
        <w:rPr>
          <w:shd w:val="clear" w:color="auto" w:fill="FFFFFF"/>
        </w:rPr>
        <w:t xml:space="preserve">(pouze v některých speciálních případech přichází označená komunikace přes trunk z jiného zařízení). </w:t>
      </w:r>
    </w:p>
    <w:p w:rsidR="00F40617" w:rsidRPr="00F40617" w:rsidRDefault="00F40617" w:rsidP="00F40617">
      <w:pPr>
        <w:rPr>
          <w:shd w:val="clear" w:color="auto" w:fill="FFFFFF"/>
        </w:rPr>
      </w:pPr>
      <w:r w:rsidRPr="00F40617">
        <w:rPr>
          <w:shd w:val="clear" w:color="auto" w:fill="FFFFFF"/>
        </w:rPr>
        <w:t xml:space="preserve">Na </w:t>
      </w:r>
      <w:proofErr w:type="spellStart"/>
      <w:r w:rsidRPr="00F40617">
        <w:rPr>
          <w:shd w:val="clear" w:color="auto" w:fill="FFFFFF"/>
        </w:rPr>
        <w:t>switchích</w:t>
      </w:r>
      <w:proofErr w:type="spellEnd"/>
      <w:r w:rsidRPr="00F40617">
        <w:rPr>
          <w:shd w:val="clear" w:color="auto" w:fill="FFFFFF"/>
        </w:rPr>
        <w:t xml:space="preserve">, které podporují </w:t>
      </w:r>
      <w:proofErr w:type="spellStart"/>
      <w:r w:rsidRPr="00F40617">
        <w:rPr>
          <w:shd w:val="clear" w:color="auto" w:fill="FFFFFF"/>
        </w:rPr>
        <w:t>VLANy</w:t>
      </w:r>
      <w:proofErr w:type="spellEnd"/>
      <w:r w:rsidRPr="00F40617">
        <w:rPr>
          <w:shd w:val="clear" w:color="auto" w:fill="FFFFFF"/>
        </w:rPr>
        <w:t>, vždy existuje alespoň jedna VLAN. Jedná se o defaultní VLAN číslo 1, kterou není možno smazat či vypnout. Pokud nenastavíme jinak, tak jsou všechny porty (tedy veškerá komunikace) zařazeny do VLAN 1.</w:t>
      </w:r>
    </w:p>
    <w:p w:rsidR="00F40617" w:rsidRDefault="00F40617" w:rsidP="0063096D">
      <w:pPr>
        <w:ind w:left="360"/>
        <w:rPr>
          <w:b/>
          <w:shd w:val="clear" w:color="auto" w:fill="FFFFFF"/>
        </w:rPr>
      </w:pPr>
      <w:r w:rsidRPr="00F40617">
        <w:rPr>
          <w:shd w:val="clear" w:color="auto" w:fill="FFFFFF"/>
        </w:rPr>
        <w:t xml:space="preserve">Pro zařazení komunikace do </w:t>
      </w:r>
      <w:proofErr w:type="spellStart"/>
      <w:r w:rsidRPr="00F40617">
        <w:rPr>
          <w:b/>
          <w:shd w:val="clear" w:color="auto" w:fill="FFFFFF"/>
        </w:rPr>
        <w:t>VLANy</w:t>
      </w:r>
      <w:proofErr w:type="spellEnd"/>
      <w:r w:rsidRPr="00F40617">
        <w:rPr>
          <w:b/>
          <w:shd w:val="clear" w:color="auto" w:fill="FFFFFF"/>
        </w:rPr>
        <w:t xml:space="preserve"> existují čtyři základní metody</w:t>
      </w:r>
      <w:r w:rsidRPr="00F40617">
        <w:rPr>
          <w:shd w:val="clear" w:color="auto" w:fill="FFFFFF"/>
        </w:rPr>
        <w:t xml:space="preserve">, ale v praxi je nejvíce využívána možnost první - </w:t>
      </w:r>
      <w:r w:rsidRPr="00F40617">
        <w:rPr>
          <w:b/>
          <w:shd w:val="clear" w:color="auto" w:fill="FFFFFF"/>
        </w:rPr>
        <w:t>zařazení dle portu.</w:t>
      </w:r>
    </w:p>
    <w:p w:rsidR="00F40617" w:rsidRDefault="00F40617" w:rsidP="00F40617">
      <w:pPr>
        <w:pStyle w:val="Odstavecseseznamem"/>
        <w:numPr>
          <w:ilvl w:val="0"/>
          <w:numId w:val="27"/>
        </w:numPr>
        <w:rPr>
          <w:b/>
          <w:shd w:val="clear" w:color="auto" w:fill="FFFFFF"/>
        </w:rPr>
      </w:pPr>
      <w:r>
        <w:rPr>
          <w:b/>
          <w:shd w:val="clear" w:color="auto" w:fill="FFFFFF"/>
        </w:rPr>
        <w:t>Podle portu</w:t>
      </w:r>
      <w:r w:rsidRPr="00540CCC">
        <w:t xml:space="preserve"> </w:t>
      </w:r>
      <w:r w:rsidR="00540CCC" w:rsidRPr="00540CCC">
        <w:t xml:space="preserve">– port </w:t>
      </w:r>
      <w:proofErr w:type="spellStart"/>
      <w:r w:rsidR="00540CCC" w:rsidRPr="00540CCC">
        <w:t>sw</w:t>
      </w:r>
      <w:r w:rsidR="00540CCC">
        <w:t>i</w:t>
      </w:r>
      <w:r w:rsidR="00540CCC" w:rsidRPr="00540CCC">
        <w:t>tche</w:t>
      </w:r>
      <w:proofErr w:type="spellEnd"/>
      <w:r w:rsidR="00540CCC" w:rsidRPr="00540CCC">
        <w:t xml:space="preserve"> je ručně a napevno zařazen (nakonfigurován) pro konkrétní </w:t>
      </w:r>
      <w:proofErr w:type="spellStart"/>
      <w:r w:rsidR="00540CCC" w:rsidRPr="00540CCC">
        <w:t>VLANu</w:t>
      </w:r>
      <w:proofErr w:type="spellEnd"/>
      <w:r w:rsidR="00540CCC" w:rsidRPr="00540CCC">
        <w:t>. Jedná se o nejrychlejší a nejpoužívanější řešení</w:t>
      </w:r>
      <w:r w:rsidR="00540CCC">
        <w:rPr>
          <w:b/>
          <w:shd w:val="clear" w:color="auto" w:fill="FFFFFF"/>
        </w:rPr>
        <w:t xml:space="preserve"> </w:t>
      </w:r>
    </w:p>
    <w:p w:rsidR="00540CCC" w:rsidRDefault="00540CCC" w:rsidP="00540CCC">
      <w:pPr>
        <w:pStyle w:val="Odstavecseseznamem"/>
        <w:rPr>
          <w:b/>
          <w:shd w:val="clear" w:color="auto" w:fill="FFFFFF"/>
        </w:rPr>
      </w:pPr>
    </w:p>
    <w:p w:rsidR="00F40617" w:rsidRPr="00540CCC" w:rsidRDefault="00F40617" w:rsidP="00F40617">
      <w:pPr>
        <w:pStyle w:val="Odstavecseseznamem"/>
        <w:numPr>
          <w:ilvl w:val="0"/>
          <w:numId w:val="27"/>
        </w:numPr>
        <w:rPr>
          <w:b/>
          <w:shd w:val="clear" w:color="auto" w:fill="FFFFFF"/>
        </w:rPr>
      </w:pPr>
      <w:r>
        <w:rPr>
          <w:b/>
          <w:shd w:val="clear" w:color="auto" w:fill="FFFFFF"/>
        </w:rPr>
        <w:t>Podle MAC adresy</w:t>
      </w:r>
      <w:r w:rsidR="00540CCC">
        <w:rPr>
          <w:b/>
          <w:shd w:val="clear" w:color="auto" w:fill="FFFFFF"/>
        </w:rPr>
        <w:t xml:space="preserve"> </w:t>
      </w:r>
      <w:r w:rsidR="00540CCC" w:rsidRPr="00540CCC">
        <w:rPr>
          <w:shd w:val="clear" w:color="auto" w:fill="FFFFFF"/>
        </w:rPr>
        <w:t>–</w:t>
      </w:r>
      <w:r w:rsidR="00540CCC">
        <w:rPr>
          <w:shd w:val="clear" w:color="auto" w:fill="FFFFFF"/>
        </w:rPr>
        <w:t xml:space="preserve"> </w:t>
      </w:r>
      <w:r w:rsidR="00540CCC" w:rsidRPr="00540CCC">
        <w:rPr>
          <w:shd w:val="clear" w:color="auto" w:fill="FFFFFF"/>
        </w:rPr>
        <w:t xml:space="preserve">jedná se o dynamičtější řešení, protože </w:t>
      </w:r>
      <w:proofErr w:type="spellStart"/>
      <w:r w:rsidR="00540CCC" w:rsidRPr="00540CCC">
        <w:rPr>
          <w:shd w:val="clear" w:color="auto" w:fill="FFFFFF"/>
        </w:rPr>
        <w:t>VLANy</w:t>
      </w:r>
      <w:proofErr w:type="spellEnd"/>
      <w:r w:rsidR="00540CCC" w:rsidRPr="00540CCC">
        <w:rPr>
          <w:shd w:val="clear" w:color="auto" w:fill="FFFFFF"/>
        </w:rPr>
        <w:t xml:space="preserve"> jsou asociovány s MAC adresou počítače, takže nezáleží</w:t>
      </w:r>
      <w:r w:rsidR="00540CCC">
        <w:rPr>
          <w:shd w:val="clear" w:color="auto" w:fill="FFFFFF"/>
        </w:rPr>
        <w:t>,</w:t>
      </w:r>
      <w:r w:rsidR="00540CCC" w:rsidRPr="00540CCC">
        <w:rPr>
          <w:shd w:val="clear" w:color="auto" w:fill="FFFFFF"/>
        </w:rPr>
        <w:t xml:space="preserve"> do jakého portu připojíme počítač. Náročnější na konfiguraci a výkon. CISCO má řešení VLAN </w:t>
      </w:r>
      <w:proofErr w:type="spellStart"/>
      <w:r w:rsidR="00540CCC" w:rsidRPr="00540CCC">
        <w:rPr>
          <w:shd w:val="clear" w:color="auto" w:fill="FFFFFF"/>
        </w:rPr>
        <w:t>Membership</w:t>
      </w:r>
      <w:proofErr w:type="spellEnd"/>
      <w:r w:rsidR="00540CCC" w:rsidRPr="00540CCC">
        <w:rPr>
          <w:shd w:val="clear" w:color="auto" w:fill="FFFFFF"/>
        </w:rPr>
        <w:t xml:space="preserve"> </w:t>
      </w:r>
      <w:proofErr w:type="spellStart"/>
      <w:r w:rsidR="00540CCC" w:rsidRPr="00540CCC">
        <w:rPr>
          <w:shd w:val="clear" w:color="auto" w:fill="FFFFFF"/>
        </w:rPr>
        <w:t>Policy</w:t>
      </w:r>
      <w:proofErr w:type="spellEnd"/>
      <w:r w:rsidR="00540CCC" w:rsidRPr="00540CCC">
        <w:rPr>
          <w:shd w:val="clear" w:color="auto" w:fill="FFFFFF"/>
        </w:rPr>
        <w:t xml:space="preserve"> Server (VMPS)</w:t>
      </w:r>
    </w:p>
    <w:p w:rsidR="00540CCC" w:rsidRDefault="00540CCC" w:rsidP="00540CCC">
      <w:pPr>
        <w:pStyle w:val="Odstavecseseznamem"/>
        <w:rPr>
          <w:b/>
          <w:shd w:val="clear" w:color="auto" w:fill="FFFFFF"/>
        </w:rPr>
      </w:pPr>
    </w:p>
    <w:p w:rsidR="00F40617" w:rsidRPr="00540CCC" w:rsidRDefault="00F40617" w:rsidP="00F40617">
      <w:pPr>
        <w:pStyle w:val="Odstavecseseznamem"/>
        <w:numPr>
          <w:ilvl w:val="0"/>
          <w:numId w:val="27"/>
        </w:numPr>
        <w:rPr>
          <w:b/>
          <w:shd w:val="clear" w:color="auto" w:fill="FFFFFF"/>
        </w:rPr>
      </w:pPr>
      <w:r>
        <w:rPr>
          <w:b/>
          <w:shd w:val="clear" w:color="auto" w:fill="FFFFFF"/>
        </w:rPr>
        <w:t>Podle protokolu (informace z 3. vrstvy)</w:t>
      </w:r>
      <w:r w:rsidR="00540CCC" w:rsidRPr="00540CCC">
        <w:rPr>
          <w:shd w:val="clear" w:color="auto" w:fill="FFFFFF"/>
        </w:rPr>
        <w:t xml:space="preserve"> –</w:t>
      </w:r>
      <w:r w:rsidR="00540CCC">
        <w:rPr>
          <w:shd w:val="clear" w:color="auto" w:fill="FFFFFF"/>
        </w:rPr>
        <w:t xml:space="preserve"> </w:t>
      </w:r>
      <w:r w:rsidR="00540CCC" w:rsidRPr="00540CCC">
        <w:rPr>
          <w:shd w:val="clear" w:color="auto" w:fill="FFFFFF"/>
        </w:rPr>
        <w:t xml:space="preserve">v praxi není příliš rozšířené; zařízení musí mít napevno nakonfigurovanou IP adresu a </w:t>
      </w:r>
      <w:proofErr w:type="spellStart"/>
      <w:r w:rsidR="00540CCC" w:rsidRPr="00540CCC">
        <w:rPr>
          <w:shd w:val="clear" w:color="auto" w:fill="FFFFFF"/>
        </w:rPr>
        <w:t>switch</w:t>
      </w:r>
      <w:proofErr w:type="spellEnd"/>
      <w:r w:rsidR="00540CCC" w:rsidRPr="00540CCC">
        <w:rPr>
          <w:shd w:val="clear" w:color="auto" w:fill="FFFFFF"/>
        </w:rPr>
        <w:t xml:space="preserve"> se musí dívat do 3. vrstvy &gt; zpomalení</w:t>
      </w:r>
    </w:p>
    <w:p w:rsidR="00540CCC" w:rsidRDefault="00540CCC" w:rsidP="00540CCC">
      <w:pPr>
        <w:pStyle w:val="Odstavecseseznamem"/>
        <w:rPr>
          <w:b/>
          <w:shd w:val="clear" w:color="auto" w:fill="FFFFFF"/>
        </w:rPr>
      </w:pPr>
    </w:p>
    <w:p w:rsidR="00F40617" w:rsidRDefault="00F40617" w:rsidP="00F40617">
      <w:pPr>
        <w:pStyle w:val="Odstavecseseznamem"/>
        <w:numPr>
          <w:ilvl w:val="0"/>
          <w:numId w:val="27"/>
        </w:numPr>
        <w:rPr>
          <w:b/>
          <w:shd w:val="clear" w:color="auto" w:fill="FFFFFF"/>
        </w:rPr>
      </w:pPr>
      <w:r>
        <w:rPr>
          <w:b/>
          <w:shd w:val="clear" w:color="auto" w:fill="FFFFFF"/>
        </w:rPr>
        <w:t>Podle autentizace</w:t>
      </w:r>
      <w:r w:rsidR="00540CCC">
        <w:rPr>
          <w:b/>
          <w:shd w:val="clear" w:color="auto" w:fill="FFFFFF"/>
        </w:rPr>
        <w:t xml:space="preserve"> </w:t>
      </w:r>
      <w:r w:rsidR="00540CCC" w:rsidRPr="00540CCC">
        <w:t xml:space="preserve">– primárně bezpečnostní metoda, je velmi univerzální – nezáleží na fyzickém zařízení ani na místě zapojení. Ověří se uživatel nebo zařízení pomocí protokolu IEEE 802.1x a podle informací se automaticky umístí do </w:t>
      </w:r>
      <w:proofErr w:type="spellStart"/>
      <w:r w:rsidR="00540CCC" w:rsidRPr="00540CCC">
        <w:t>VLANy</w:t>
      </w:r>
      <w:proofErr w:type="spellEnd"/>
      <w:r w:rsidR="00540CCC" w:rsidRPr="00540CCC">
        <w:t>.</w:t>
      </w:r>
    </w:p>
    <w:p w:rsidR="00583E41" w:rsidRDefault="007019ED" w:rsidP="00F40617">
      <w:pPr>
        <w:pStyle w:val="Point"/>
      </w:pPr>
      <w:r>
        <w:lastRenderedPageBreak/>
        <w:t>Přidělování VLAN čísel</w:t>
      </w:r>
    </w:p>
    <w:tbl>
      <w:tblPr>
        <w:tblStyle w:val="Mkatabulky"/>
        <w:tblW w:w="9547" w:type="dxa"/>
        <w:tblLook w:val="04A0"/>
      </w:tblPr>
      <w:tblGrid>
        <w:gridCol w:w="4536"/>
        <w:gridCol w:w="5011"/>
      </w:tblGrid>
      <w:tr w:rsidR="00583E41" w:rsidTr="00954994">
        <w:trPr>
          <w:trHeight w:val="528"/>
        </w:trPr>
        <w:tc>
          <w:tcPr>
            <w:tcW w:w="4536" w:type="dxa"/>
          </w:tcPr>
          <w:p w:rsidR="00583E41" w:rsidRPr="00583E41" w:rsidRDefault="00583E41" w:rsidP="00583E41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  <w:r w:rsidR="00174523">
              <w:rPr>
                <w:lang w:val="en-US"/>
              </w:rPr>
              <w:t xml:space="preserve"> (0 a 4095)</w:t>
            </w:r>
          </w:p>
        </w:tc>
        <w:tc>
          <w:tcPr>
            <w:tcW w:w="5011" w:type="dxa"/>
          </w:tcPr>
          <w:p w:rsidR="00583E41" w:rsidRPr="00583E41" w:rsidRDefault="00174523" w:rsidP="00174523">
            <w:pPr>
              <w:rPr>
                <w:lang w:val="en-US"/>
              </w:rPr>
            </w:pPr>
            <w:r>
              <w:t xml:space="preserve">Rezervované pro systémové využití </w:t>
            </w:r>
          </w:p>
        </w:tc>
      </w:tr>
      <w:tr w:rsidR="00583E41" w:rsidTr="00954994">
        <w:trPr>
          <w:trHeight w:val="512"/>
        </w:trPr>
        <w:tc>
          <w:tcPr>
            <w:tcW w:w="4536" w:type="dxa"/>
          </w:tcPr>
          <w:p w:rsidR="00583E41" w:rsidRDefault="00583E41" w:rsidP="00583E41">
            <w:r>
              <w:t>1</w:t>
            </w:r>
          </w:p>
        </w:tc>
        <w:tc>
          <w:tcPr>
            <w:tcW w:w="5011" w:type="dxa"/>
          </w:tcPr>
          <w:p w:rsidR="00583E41" w:rsidRDefault="00954994" w:rsidP="00583E41">
            <w:r>
              <w:t>Cisco defaultní VLAN. Nemůže být změněna ani smazána</w:t>
            </w:r>
            <w:r w:rsidR="007019ED">
              <w:t xml:space="preserve"> </w:t>
            </w:r>
            <w:r w:rsidR="007019ED" w:rsidRPr="007019ED">
              <w:rPr>
                <w:i/>
              </w:rPr>
              <w:t>– defaultně jsou zde všechny porty</w:t>
            </w:r>
          </w:p>
        </w:tc>
      </w:tr>
      <w:tr w:rsidR="00583E41" w:rsidTr="00954994">
        <w:trPr>
          <w:trHeight w:val="512"/>
        </w:trPr>
        <w:tc>
          <w:tcPr>
            <w:tcW w:w="4536" w:type="dxa"/>
          </w:tcPr>
          <w:p w:rsidR="00583E41" w:rsidRDefault="00954994" w:rsidP="00583E41">
            <w:r>
              <w:t>2 – 1005</w:t>
            </w:r>
          </w:p>
        </w:tc>
        <w:tc>
          <w:tcPr>
            <w:tcW w:w="5011" w:type="dxa"/>
          </w:tcPr>
          <w:p w:rsidR="00583E41" w:rsidRDefault="00954994" w:rsidP="00583E41">
            <w:r>
              <w:t>Můžeme vytvářet, používat, měnit a mazat.</w:t>
            </w:r>
          </w:p>
        </w:tc>
      </w:tr>
      <w:tr w:rsidR="00954994" w:rsidTr="00954994">
        <w:trPr>
          <w:trHeight w:val="512"/>
        </w:trPr>
        <w:tc>
          <w:tcPr>
            <w:tcW w:w="4536" w:type="dxa"/>
          </w:tcPr>
          <w:p w:rsidR="00954994" w:rsidRDefault="00954994" w:rsidP="00583E41">
            <w:r>
              <w:t>1006 - 4094</w:t>
            </w:r>
          </w:p>
        </w:tc>
        <w:tc>
          <w:tcPr>
            <w:tcW w:w="5011" w:type="dxa"/>
          </w:tcPr>
          <w:p w:rsidR="00954994" w:rsidRDefault="00954994" w:rsidP="00583E41">
            <w:r>
              <w:t xml:space="preserve">Můžeme vytvářet, pojmenovávat a používat. Nemůžeme měnit ale tyto parametry (stav – vždy aktivní, </w:t>
            </w:r>
            <w:proofErr w:type="spellStart"/>
            <w:r>
              <w:t>enabled</w:t>
            </w:r>
            <w:proofErr w:type="spellEnd"/>
            <w:r>
              <w:t xml:space="preserve"> – nemůžeme ji vypnout)</w:t>
            </w:r>
          </w:p>
        </w:tc>
      </w:tr>
      <w:tr w:rsidR="00954994" w:rsidTr="00954994">
        <w:trPr>
          <w:trHeight w:val="512"/>
        </w:trPr>
        <w:tc>
          <w:tcPr>
            <w:tcW w:w="4536" w:type="dxa"/>
          </w:tcPr>
          <w:p w:rsidR="00954994" w:rsidRDefault="00954994" w:rsidP="00583E41">
            <w:r>
              <w:t>3968 – 4047 a 4094</w:t>
            </w:r>
          </w:p>
        </w:tc>
        <w:tc>
          <w:tcPr>
            <w:tcW w:w="5011" w:type="dxa"/>
          </w:tcPr>
          <w:p w:rsidR="00954994" w:rsidRDefault="00035BE9" w:rsidP="00583E41">
            <w:proofErr w:type="spellStart"/>
            <w:r>
              <w:t>VLAN</w:t>
            </w:r>
            <w:r w:rsidR="00954994">
              <w:t>y</w:t>
            </w:r>
            <w:proofErr w:type="spellEnd"/>
            <w:r w:rsidR="00954994">
              <w:t xml:space="preserve"> pro interní využití. Nemůžeme je vytvářet, mazat ani měnit.</w:t>
            </w:r>
          </w:p>
        </w:tc>
      </w:tr>
    </w:tbl>
    <w:p w:rsidR="00583E41" w:rsidRPr="00583E41" w:rsidRDefault="00583E41" w:rsidP="00583E41"/>
    <w:p w:rsidR="00BF01A5" w:rsidRPr="007F3BF7" w:rsidRDefault="00BF01A5" w:rsidP="003A11DD">
      <w:pPr>
        <w:pStyle w:val="Point"/>
      </w:pPr>
      <w:r w:rsidRPr="007F3BF7">
        <w:t>Porty</w:t>
      </w:r>
    </w:p>
    <w:p w:rsidR="00BF01A5" w:rsidRPr="007F3BF7" w:rsidRDefault="00BF01A5" w:rsidP="00BF01A5">
      <w:pPr>
        <w:rPr>
          <w:b/>
        </w:rPr>
      </w:pPr>
      <w:r w:rsidRPr="007F3BF7">
        <w:t xml:space="preserve">Fyzické porty například na </w:t>
      </w:r>
      <w:proofErr w:type="spellStart"/>
      <w:r w:rsidRPr="007F3BF7">
        <w:t>switchi</w:t>
      </w:r>
      <w:proofErr w:type="spellEnd"/>
      <w:r w:rsidRPr="007F3BF7">
        <w:t xml:space="preserve"> se označují (adresují) </w:t>
      </w:r>
      <w:r w:rsidRPr="007F3BF7">
        <w:rPr>
          <w:b/>
        </w:rPr>
        <w:t>typem</w:t>
      </w:r>
    </w:p>
    <w:p w:rsidR="00DA3E11" w:rsidRPr="007F3BF7" w:rsidRDefault="00DA3E11" w:rsidP="00DA3E11">
      <w:pPr>
        <w:pStyle w:val="Odstavecseseznamem"/>
        <w:numPr>
          <w:ilvl w:val="0"/>
          <w:numId w:val="14"/>
        </w:numPr>
      </w:pPr>
      <w:proofErr w:type="spellStart"/>
      <w:r w:rsidRPr="007F3BF7">
        <w:rPr>
          <w:b/>
        </w:rPr>
        <w:t>FastEthernet</w:t>
      </w:r>
      <w:proofErr w:type="spellEnd"/>
      <w:r w:rsidRPr="007F3BF7">
        <w:t xml:space="preserve"> – písmeno </w:t>
      </w:r>
      <w:r w:rsidR="00583E41">
        <w:rPr>
          <w:b/>
        </w:rPr>
        <w:t>f</w:t>
      </w:r>
    </w:p>
    <w:p w:rsidR="00DA3E11" w:rsidRPr="007F3BF7" w:rsidRDefault="00DA3E11" w:rsidP="00DA3E11">
      <w:pPr>
        <w:pStyle w:val="Odstavecseseznamem"/>
        <w:numPr>
          <w:ilvl w:val="0"/>
          <w:numId w:val="14"/>
        </w:numPr>
      </w:pPr>
      <w:proofErr w:type="spellStart"/>
      <w:r w:rsidRPr="007F3BF7">
        <w:rPr>
          <w:b/>
        </w:rPr>
        <w:t>GigabitEthernet</w:t>
      </w:r>
      <w:proofErr w:type="spellEnd"/>
      <w:r w:rsidRPr="007F3BF7">
        <w:t xml:space="preserve"> – písmeno </w:t>
      </w:r>
      <w:r w:rsidR="00583E41">
        <w:rPr>
          <w:b/>
        </w:rPr>
        <w:t>g</w:t>
      </w:r>
    </w:p>
    <w:p w:rsidR="00DA3E11" w:rsidRPr="007F3BF7" w:rsidRDefault="00DA3E11" w:rsidP="00DA3E11">
      <w:pPr>
        <w:pStyle w:val="Odstavecseseznamem"/>
        <w:numPr>
          <w:ilvl w:val="0"/>
          <w:numId w:val="14"/>
        </w:numPr>
      </w:pPr>
      <w:proofErr w:type="spellStart"/>
      <w:r w:rsidRPr="007F3BF7">
        <w:rPr>
          <w:b/>
        </w:rPr>
        <w:t>TenGigabitEthernet</w:t>
      </w:r>
      <w:proofErr w:type="spellEnd"/>
      <w:r w:rsidRPr="007F3BF7">
        <w:t xml:space="preserve"> – písmeno </w:t>
      </w:r>
      <w:r w:rsidRPr="007F3BF7">
        <w:rPr>
          <w:b/>
        </w:rPr>
        <w:t>t</w:t>
      </w:r>
    </w:p>
    <w:p w:rsidR="00DA3E11" w:rsidRPr="007F3BF7" w:rsidRDefault="00DA3E11" w:rsidP="00BF01A5"/>
    <w:p w:rsidR="00BF01A5" w:rsidRPr="007F3BF7" w:rsidRDefault="00BF01A5" w:rsidP="00BF01A5">
      <w:r w:rsidRPr="007F3BF7">
        <w:t>a číslem [slot]/[port], případně [stoh]/[slot]/[port]</w:t>
      </w:r>
    </w:p>
    <w:p w:rsidR="00BF01A5" w:rsidRPr="007F3BF7" w:rsidRDefault="00BF01A5" w:rsidP="00BF01A5">
      <w:pPr>
        <w:rPr>
          <w:b/>
        </w:rPr>
      </w:pPr>
      <w:r w:rsidRPr="007F3BF7">
        <w:t xml:space="preserve">například: </w:t>
      </w:r>
      <w:r w:rsidRPr="007F3BF7">
        <w:rPr>
          <w:b/>
        </w:rPr>
        <w:t>fa0/15</w:t>
      </w:r>
    </w:p>
    <w:p w:rsidR="00BF01A5" w:rsidRPr="007F3BF7" w:rsidRDefault="00BF01A5" w:rsidP="00BF01A5">
      <w:pPr>
        <w:rPr>
          <w:rStyle w:val="codeChar"/>
        </w:rPr>
      </w:pPr>
      <w:r w:rsidRPr="007F3BF7">
        <w:t xml:space="preserve">Vytvořit VLAN můžeme v Globální konfiguraci pomocí příkazu: </w:t>
      </w:r>
      <w:r w:rsidRPr="007F3BF7">
        <w:rPr>
          <w:rStyle w:val="codeChar"/>
        </w:rPr>
        <w:t xml:space="preserve">interface </w:t>
      </w:r>
      <w:proofErr w:type="spellStart"/>
      <w:r w:rsidR="00D84271" w:rsidRPr="007F3BF7">
        <w:rPr>
          <w:rStyle w:val="codeChar"/>
        </w:rPr>
        <w:t>vlan</w:t>
      </w:r>
      <w:proofErr w:type="spellEnd"/>
      <w:r w:rsidR="00D84271" w:rsidRPr="007F3BF7">
        <w:rPr>
          <w:rStyle w:val="codeChar"/>
        </w:rPr>
        <w:t>[číslo]</w:t>
      </w:r>
    </w:p>
    <w:p w:rsidR="00BF01A5" w:rsidRPr="007F3BF7" w:rsidRDefault="003A11DD" w:rsidP="003A11DD">
      <w:pPr>
        <w:pStyle w:val="Nadpis1"/>
      </w:pPr>
      <w:r w:rsidRPr="007F3BF7">
        <w:t>Přidělování – módy</w:t>
      </w:r>
    </w:p>
    <w:p w:rsidR="003A11DD" w:rsidRPr="007F3BF7" w:rsidRDefault="0063096D" w:rsidP="00DA3E11">
      <w:r>
        <w:t xml:space="preserve">Přidělujeme port dané </w:t>
      </w:r>
      <w:proofErr w:type="spellStart"/>
      <w:r>
        <w:t>VLANě</w:t>
      </w:r>
      <w:proofErr w:type="spellEnd"/>
      <w:r w:rsidR="003A11DD" w:rsidRPr="007F3BF7">
        <w:t xml:space="preserve"> – </w:t>
      </w:r>
      <w:r w:rsidR="003A11DD" w:rsidRPr="007F3BF7">
        <w:rPr>
          <w:b/>
        </w:rPr>
        <w:t xml:space="preserve">port </w:t>
      </w:r>
      <w:proofErr w:type="spellStart"/>
      <w:r w:rsidR="003A11DD" w:rsidRPr="007F3BF7">
        <w:rPr>
          <w:b/>
        </w:rPr>
        <w:t>based</w:t>
      </w:r>
      <w:proofErr w:type="spellEnd"/>
    </w:p>
    <w:p w:rsidR="003A11DD" w:rsidRPr="007F3BF7" w:rsidRDefault="00BF01A5" w:rsidP="003567B0">
      <w:r w:rsidRPr="007F3BF7">
        <w:rPr>
          <w:rStyle w:val="PointChar"/>
        </w:rPr>
        <w:t>ACCESS</w:t>
      </w:r>
      <w:r w:rsidRPr="007F3BF7">
        <w:t xml:space="preserve"> </w:t>
      </w:r>
    </w:p>
    <w:p w:rsidR="007F3BF7" w:rsidRPr="007F3BF7" w:rsidRDefault="007F3BF7" w:rsidP="003567B0">
      <w:r w:rsidRPr="007F3BF7">
        <w:t xml:space="preserve">Port má nakonfigurovanou pouze jednu </w:t>
      </w:r>
      <w:proofErr w:type="spellStart"/>
      <w:r w:rsidRPr="007F3BF7">
        <w:t>VLANu</w:t>
      </w:r>
      <w:proofErr w:type="spellEnd"/>
      <w:r w:rsidRPr="007F3BF7">
        <w:t>, nese komunikaci pouze jedné.</w:t>
      </w:r>
    </w:p>
    <w:p w:rsidR="00BF01A5" w:rsidRPr="007F3BF7" w:rsidRDefault="003A11DD" w:rsidP="00BF01A5">
      <w:r w:rsidRPr="007F3BF7">
        <w:t xml:space="preserve">Pro spojení VLAN u dvou </w:t>
      </w:r>
      <w:proofErr w:type="spellStart"/>
      <w:r w:rsidRPr="007F3BF7">
        <w:t>switchů</w:t>
      </w:r>
      <w:proofErr w:type="spellEnd"/>
      <w:r w:rsidRPr="007F3BF7">
        <w:t xml:space="preserve"> je potřeba pro každou </w:t>
      </w:r>
      <w:proofErr w:type="spellStart"/>
      <w:r w:rsidR="007F3BF7" w:rsidRPr="007F3BF7">
        <w:t>VLANu</w:t>
      </w:r>
      <w:proofErr w:type="spellEnd"/>
      <w:r w:rsidRPr="007F3BF7">
        <w:t xml:space="preserve"> jeden drát.</w:t>
      </w:r>
    </w:p>
    <w:p w:rsidR="004C4E14" w:rsidRDefault="004C4E14" w:rsidP="00BF01A5">
      <w:r w:rsidRPr="007F3BF7">
        <w:t xml:space="preserve">Přijímá </w:t>
      </w:r>
      <w:proofErr w:type="spellStart"/>
      <w:r w:rsidRPr="007F3BF7">
        <w:t>netagované</w:t>
      </w:r>
      <w:proofErr w:type="spellEnd"/>
      <w:r w:rsidRPr="007F3BF7">
        <w:t xml:space="preserve"> pakety a zařazuje je té </w:t>
      </w:r>
      <w:proofErr w:type="spellStart"/>
      <w:r w:rsidRPr="007F3BF7">
        <w:t>VLANy</w:t>
      </w:r>
      <w:proofErr w:type="spellEnd"/>
      <w:r w:rsidRPr="007F3BF7">
        <w:t>, kterou má nastavenou</w:t>
      </w:r>
      <w:r w:rsidR="007F3BF7" w:rsidRPr="007F3BF7">
        <w:t>.</w:t>
      </w:r>
      <w:r w:rsidR="00144D9A">
        <w:t xml:space="preserve"> </w:t>
      </w:r>
    </w:p>
    <w:p w:rsidR="003A11DD" w:rsidRPr="007F3BF7" w:rsidRDefault="003A11DD" w:rsidP="00BF01A5">
      <w:r w:rsidRPr="007F3BF7">
        <w:t>Používá se pro bezpečnost,</w:t>
      </w:r>
      <w:r w:rsidR="00AC4FDB" w:rsidRPr="007F3BF7">
        <w:t xml:space="preserve"> protože </w:t>
      </w:r>
      <w:proofErr w:type="spellStart"/>
      <w:r w:rsidR="00AC4FDB" w:rsidRPr="007F3BF7">
        <w:t>packet</w:t>
      </w:r>
      <w:proofErr w:type="spellEnd"/>
      <w:r w:rsidR="00AC4FDB" w:rsidRPr="007F3BF7">
        <w:t xml:space="preserve"> z jiné </w:t>
      </w:r>
      <w:proofErr w:type="spellStart"/>
      <w:r w:rsidR="0063096D">
        <w:t>VLANy</w:t>
      </w:r>
      <w:proofErr w:type="spellEnd"/>
      <w:r w:rsidR="00144D9A">
        <w:t xml:space="preserve"> se zahazuje, to samé platí i pro </w:t>
      </w:r>
      <w:proofErr w:type="spellStart"/>
      <w:r w:rsidR="00144D9A">
        <w:t>otagované</w:t>
      </w:r>
      <w:proofErr w:type="spellEnd"/>
      <w:r w:rsidR="00144D9A">
        <w:t xml:space="preserve"> pakety</w:t>
      </w:r>
    </w:p>
    <w:p w:rsidR="0063096D" w:rsidRDefault="0063096D" w:rsidP="003A11DD">
      <w:pPr>
        <w:pStyle w:val="Point"/>
      </w:pPr>
    </w:p>
    <w:p w:rsidR="003A11DD" w:rsidRDefault="003A11DD" w:rsidP="003A11DD">
      <w:pPr>
        <w:pStyle w:val="Point"/>
      </w:pPr>
      <w:r w:rsidRPr="007F3BF7">
        <w:lastRenderedPageBreak/>
        <w:t xml:space="preserve">TRUNK </w:t>
      </w:r>
    </w:p>
    <w:p w:rsidR="00434683" w:rsidRPr="00434683" w:rsidRDefault="00434683" w:rsidP="00434683">
      <w:pPr>
        <w:rPr>
          <w:b/>
        </w:rPr>
      </w:pPr>
      <w:r>
        <w:t xml:space="preserve">Slouží </w:t>
      </w:r>
      <w:r w:rsidRPr="00C63488">
        <w:t>primárně</w:t>
      </w:r>
      <w:r>
        <w:t xml:space="preserve"> k tomu, abychom </w:t>
      </w:r>
      <w:r w:rsidRPr="00434683">
        <w:rPr>
          <w:b/>
        </w:rPr>
        <w:t xml:space="preserve">více </w:t>
      </w:r>
      <w:proofErr w:type="spellStart"/>
      <w:r w:rsidRPr="00434683">
        <w:rPr>
          <w:b/>
        </w:rPr>
        <w:t>switchů</w:t>
      </w:r>
      <w:proofErr w:type="spellEnd"/>
      <w:r w:rsidRPr="00434683">
        <w:rPr>
          <w:b/>
        </w:rPr>
        <w:t xml:space="preserve"> propojili mezi sebou</w:t>
      </w:r>
      <w:r>
        <w:t xml:space="preserve"> a </w:t>
      </w:r>
      <w:r w:rsidRPr="00434683">
        <w:rPr>
          <w:b/>
        </w:rPr>
        <w:t xml:space="preserve">komunikace zůstala ve správné </w:t>
      </w:r>
      <w:proofErr w:type="spellStart"/>
      <w:r w:rsidRPr="00434683">
        <w:rPr>
          <w:b/>
        </w:rPr>
        <w:t>VLANě</w:t>
      </w:r>
      <w:proofErr w:type="spellEnd"/>
      <w:r w:rsidRPr="00434683">
        <w:rPr>
          <w:b/>
        </w:rPr>
        <w:t>.</w:t>
      </w:r>
    </w:p>
    <w:p w:rsidR="00434683" w:rsidRDefault="00434683" w:rsidP="00434683">
      <w:r>
        <w:t>Dnes se také často používá pro připojení některých serverů, které potřebují komunikovat do více VLAN. Zpočátku byla metoda trunku docela obtížná, protože nefungovala u všech výrobců, proto se vyvinul standard</w:t>
      </w:r>
      <w:r w:rsidRPr="00434683">
        <w:rPr>
          <w:b/>
        </w:rPr>
        <w:t xml:space="preserve"> IEEE 802.1q</w:t>
      </w:r>
      <w:r>
        <w:rPr>
          <w:b/>
        </w:rPr>
        <w:t xml:space="preserve">. </w:t>
      </w:r>
      <w:r w:rsidRPr="00434683">
        <w:t>Samozřejmě lze propojit dv</w:t>
      </w:r>
      <w:r>
        <w:t xml:space="preserve">a </w:t>
      </w:r>
      <w:proofErr w:type="spellStart"/>
      <w:r>
        <w:t>access</w:t>
      </w:r>
      <w:proofErr w:type="spellEnd"/>
      <w:r>
        <w:t xml:space="preserve"> porty na dvou</w:t>
      </w:r>
      <w:r w:rsidRPr="00434683">
        <w:t xml:space="preserve"> </w:t>
      </w:r>
      <w:proofErr w:type="spellStart"/>
      <w:r w:rsidRPr="00434683">
        <w:t>switchích</w:t>
      </w:r>
      <w:proofErr w:type="spellEnd"/>
      <w:r w:rsidRPr="00434683">
        <w:t xml:space="preserve"> a zařadit je do stejné </w:t>
      </w:r>
      <w:proofErr w:type="spellStart"/>
      <w:r w:rsidRPr="00434683">
        <w:t>VLANy</w:t>
      </w:r>
      <w:proofErr w:type="spellEnd"/>
      <w:r w:rsidRPr="00434683">
        <w:t>, ale to je nepraktické.</w:t>
      </w:r>
    </w:p>
    <w:p w:rsidR="00434683" w:rsidRDefault="00434683" w:rsidP="00434683">
      <w:pPr>
        <w:pStyle w:val="Nadpis3"/>
      </w:pPr>
      <w:r>
        <w:t>Metody trunku</w:t>
      </w:r>
    </w:p>
    <w:p w:rsidR="00434683" w:rsidRDefault="00434683" w:rsidP="00434683">
      <w:pPr>
        <w:pStyle w:val="Odstavecseseznamem"/>
        <w:numPr>
          <w:ilvl w:val="0"/>
          <w:numId w:val="29"/>
        </w:numPr>
      </w:pPr>
      <w:r w:rsidRPr="00434683">
        <w:rPr>
          <w:b/>
        </w:rPr>
        <w:t>IEEE 802.1q</w:t>
      </w:r>
      <w:r>
        <w:t xml:space="preserve"> - standardizovaná metoda, kterou podporují všechny </w:t>
      </w:r>
      <w:proofErr w:type="spellStart"/>
      <w:r>
        <w:t>switche</w:t>
      </w:r>
      <w:proofErr w:type="spellEnd"/>
      <w:r>
        <w:t xml:space="preserve">. Funguje na principu tzv. </w:t>
      </w:r>
      <w:proofErr w:type="spellStart"/>
      <w:r>
        <w:t>tagování</w:t>
      </w:r>
      <w:proofErr w:type="spellEnd"/>
      <w:r>
        <w:t xml:space="preserve">, do hlavičky paketu přidá 4B informaci (2B - 0x8100 = je to 802.1q/802.1p, 2B - priorita + číslo </w:t>
      </w:r>
      <w:proofErr w:type="spellStart"/>
      <w:r>
        <w:t>VLANy</w:t>
      </w:r>
      <w:proofErr w:type="spellEnd"/>
      <w:r>
        <w:t xml:space="preserve">) a přepočítá CRC. Používá se také pro </w:t>
      </w:r>
      <w:proofErr w:type="spellStart"/>
      <w:r>
        <w:t>QoS</w:t>
      </w:r>
      <w:proofErr w:type="spellEnd"/>
      <w:r>
        <w:t>.</w:t>
      </w:r>
    </w:p>
    <w:p w:rsidR="00434683" w:rsidRDefault="00434683" w:rsidP="00434683">
      <w:pPr>
        <w:pStyle w:val="Odstavecseseznamem"/>
      </w:pPr>
    </w:p>
    <w:p w:rsidR="00434683" w:rsidRDefault="00434683" w:rsidP="00434683">
      <w:pPr>
        <w:pStyle w:val="Odstavecseseznamem"/>
        <w:numPr>
          <w:ilvl w:val="0"/>
          <w:numId w:val="29"/>
        </w:numPr>
      </w:pPr>
      <w:proofErr w:type="spellStart"/>
      <w:r w:rsidRPr="00434683">
        <w:rPr>
          <w:b/>
        </w:rPr>
        <w:t>Cisco</w:t>
      </w:r>
      <w:proofErr w:type="spellEnd"/>
      <w:r w:rsidRPr="00434683">
        <w:rPr>
          <w:b/>
        </w:rPr>
        <w:t xml:space="preserve"> ISL</w:t>
      </w:r>
      <w:r>
        <w:t xml:space="preserve"> -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proprietární</w:t>
      </w:r>
      <w:proofErr w:type="spellEnd"/>
      <w:r>
        <w:t xml:space="preserve"> metoda, kterou podporují pouze vyšší řady </w:t>
      </w:r>
      <w:proofErr w:type="spellStart"/>
      <w:r>
        <w:t>switchů</w:t>
      </w:r>
      <w:proofErr w:type="spellEnd"/>
      <w:r>
        <w:t>. Vezme celý původní paket a zabalí jej (</w:t>
      </w:r>
      <w:proofErr w:type="spellStart"/>
      <w:r>
        <w:t>encapsulate</w:t>
      </w:r>
      <w:proofErr w:type="spellEnd"/>
      <w:r>
        <w:t>) jako obsah nového paketu. Přidává tedy 30B k obsahu.</w:t>
      </w:r>
    </w:p>
    <w:p w:rsidR="00627056" w:rsidRDefault="00D84271" w:rsidP="00627056">
      <w:pPr>
        <w:spacing w:after="0"/>
      </w:pPr>
      <w:r w:rsidRPr="007F3BF7">
        <w:rPr>
          <w:rStyle w:val="codeChar"/>
        </w:rPr>
        <w:t>interface gig0/1</w:t>
      </w:r>
      <w:r w:rsidRPr="007F3BF7">
        <w:rPr>
          <w:rStyle w:val="codeChar"/>
        </w:rPr>
        <w:br/>
      </w:r>
      <w:proofErr w:type="spellStart"/>
      <w:r w:rsidRPr="007F3BF7">
        <w:rPr>
          <w:rStyle w:val="codeChar"/>
        </w:rPr>
        <w:t>switchport</w:t>
      </w:r>
      <w:proofErr w:type="spellEnd"/>
      <w:r w:rsidRPr="007F3BF7">
        <w:rPr>
          <w:rStyle w:val="codeChar"/>
        </w:rPr>
        <w:t xml:space="preserve"> mode </w:t>
      </w:r>
      <w:proofErr w:type="spellStart"/>
      <w:r w:rsidRPr="007F3BF7">
        <w:rPr>
          <w:rStyle w:val="codeChar"/>
        </w:rPr>
        <w:t>access</w:t>
      </w:r>
      <w:proofErr w:type="spellEnd"/>
      <w:r w:rsidRPr="007F3BF7">
        <w:rPr>
          <w:rStyle w:val="codeChar"/>
        </w:rPr>
        <w:br/>
      </w:r>
      <w:proofErr w:type="spellStart"/>
      <w:r w:rsidRPr="007F3BF7">
        <w:rPr>
          <w:rStyle w:val="codeChar"/>
        </w:rPr>
        <w:t>switchport</w:t>
      </w:r>
      <w:proofErr w:type="spellEnd"/>
      <w:r w:rsidRPr="007F3BF7">
        <w:rPr>
          <w:rStyle w:val="codeChar"/>
        </w:rPr>
        <w:t xml:space="preserve"> </w:t>
      </w:r>
      <w:proofErr w:type="spellStart"/>
      <w:r w:rsidRPr="007F3BF7">
        <w:rPr>
          <w:rStyle w:val="codeChar"/>
        </w:rPr>
        <w:t>access</w:t>
      </w:r>
      <w:proofErr w:type="spellEnd"/>
      <w:r w:rsidRPr="007F3BF7">
        <w:rPr>
          <w:rStyle w:val="codeChar"/>
        </w:rPr>
        <w:t xml:space="preserve"> </w:t>
      </w:r>
      <w:proofErr w:type="spellStart"/>
      <w:r w:rsidRPr="007F3BF7">
        <w:rPr>
          <w:rStyle w:val="codeChar"/>
        </w:rPr>
        <w:t>vlan</w:t>
      </w:r>
      <w:proofErr w:type="spellEnd"/>
      <w:r w:rsidRPr="007F3BF7">
        <w:rPr>
          <w:rStyle w:val="codeChar"/>
        </w:rPr>
        <w:t xml:space="preserve"> 10</w:t>
      </w:r>
      <w:r w:rsidRPr="007F3BF7">
        <w:br/>
        <w:t>nebo do trunk</w:t>
      </w:r>
      <w:r w:rsidR="002E1F46" w:rsidRPr="007F3BF7">
        <w:t>u</w:t>
      </w:r>
      <w:r w:rsidRPr="007F3BF7">
        <w:t xml:space="preserve"> modu</w:t>
      </w:r>
    </w:p>
    <w:p w:rsidR="00BF01A5" w:rsidRDefault="00BF01A5" w:rsidP="00BF01A5">
      <w:pPr>
        <w:rPr>
          <w:rStyle w:val="codeChar"/>
        </w:rPr>
      </w:pPr>
      <w:proofErr w:type="spellStart"/>
      <w:r w:rsidRPr="007F3BF7">
        <w:rPr>
          <w:rStyle w:val="codeChar"/>
        </w:rPr>
        <w:t>switchort</w:t>
      </w:r>
      <w:proofErr w:type="spellEnd"/>
      <w:r w:rsidRPr="007F3BF7">
        <w:rPr>
          <w:rStyle w:val="codeChar"/>
        </w:rPr>
        <w:t xml:space="preserve"> trunk </w:t>
      </w:r>
      <w:proofErr w:type="spellStart"/>
      <w:r w:rsidRPr="007F3BF7">
        <w:rPr>
          <w:rStyle w:val="codeChar"/>
        </w:rPr>
        <w:t>allowed</w:t>
      </w:r>
      <w:proofErr w:type="spellEnd"/>
      <w:r w:rsidRPr="007F3BF7">
        <w:rPr>
          <w:rStyle w:val="codeChar"/>
        </w:rPr>
        <w:t xml:space="preserve"> vlan10</w:t>
      </w:r>
    </w:p>
    <w:p w:rsidR="00627056" w:rsidRPr="007F3BF7" w:rsidRDefault="00627056" w:rsidP="00627056">
      <w:pPr>
        <w:pStyle w:val="Point"/>
      </w:pPr>
      <w:proofErr w:type="spellStart"/>
      <w:r w:rsidRPr="007F3BF7">
        <w:t>Dynamic</w:t>
      </w:r>
      <w:proofErr w:type="spellEnd"/>
    </w:p>
    <w:p w:rsidR="00627056" w:rsidRPr="007F3BF7" w:rsidRDefault="00627056" w:rsidP="00627056">
      <w:r w:rsidRPr="007F3BF7">
        <w:t>Vyjednává o stavu portu (</w:t>
      </w:r>
      <w:proofErr w:type="spellStart"/>
      <w:r w:rsidRPr="007F3BF7">
        <w:rPr>
          <w:b/>
        </w:rPr>
        <w:t>access</w:t>
      </w:r>
      <w:proofErr w:type="spellEnd"/>
      <w:r w:rsidRPr="007F3BF7">
        <w:t xml:space="preserve"> nebo </w:t>
      </w:r>
      <w:r w:rsidRPr="007F3BF7">
        <w:rPr>
          <w:b/>
        </w:rPr>
        <w:t>trunk</w:t>
      </w:r>
      <w:r w:rsidRPr="007F3BF7">
        <w:t>) pomocí protokolu DTP.</w:t>
      </w:r>
    </w:p>
    <w:p w:rsidR="00627056" w:rsidRPr="007F3BF7" w:rsidRDefault="00627056" w:rsidP="00627056">
      <w:pPr>
        <w:pStyle w:val="Nadpis2"/>
      </w:pPr>
      <w:r w:rsidRPr="007F3BF7">
        <w:t>DTP (</w:t>
      </w:r>
      <w:proofErr w:type="spellStart"/>
      <w:r w:rsidRPr="007F3BF7">
        <w:t>dynamic</w:t>
      </w:r>
      <w:proofErr w:type="spellEnd"/>
      <w:r w:rsidRPr="007F3BF7">
        <w:t xml:space="preserve"> </w:t>
      </w:r>
      <w:proofErr w:type="spellStart"/>
      <w:r w:rsidRPr="007F3BF7">
        <w:t>trunking</w:t>
      </w:r>
      <w:proofErr w:type="spellEnd"/>
      <w:r w:rsidRPr="007F3BF7">
        <w:t xml:space="preserve"> </w:t>
      </w:r>
      <w:proofErr w:type="spellStart"/>
      <w:r w:rsidRPr="007F3BF7">
        <w:t>protocol</w:t>
      </w:r>
      <w:proofErr w:type="spellEnd"/>
      <w:r w:rsidRPr="007F3BF7">
        <w:t xml:space="preserve">) </w:t>
      </w:r>
    </w:p>
    <w:p w:rsidR="00627056" w:rsidRPr="007F3BF7" w:rsidRDefault="00627056" w:rsidP="00627056">
      <w:pPr>
        <w:pStyle w:val="Odstavecseseznamem"/>
        <w:numPr>
          <w:ilvl w:val="0"/>
          <w:numId w:val="19"/>
        </w:numPr>
      </w:pPr>
      <w:proofErr w:type="spellStart"/>
      <w:r w:rsidRPr="007F3BF7">
        <w:rPr>
          <w:b/>
        </w:rPr>
        <w:t>Dynamic</w:t>
      </w:r>
      <w:proofErr w:type="spellEnd"/>
      <w:r w:rsidRPr="007F3BF7">
        <w:rPr>
          <w:b/>
        </w:rPr>
        <w:t>-</w:t>
      </w:r>
      <w:proofErr w:type="spellStart"/>
      <w:r w:rsidRPr="007F3BF7">
        <w:rPr>
          <w:b/>
        </w:rPr>
        <w:t>desirable</w:t>
      </w:r>
      <w:proofErr w:type="spellEnd"/>
      <w:r w:rsidRPr="007F3BF7">
        <w:t xml:space="preserve"> – vyjednávání začne, pokud je druhý </w:t>
      </w:r>
      <w:r w:rsidRPr="007F3BF7">
        <w:rPr>
          <w:b/>
        </w:rPr>
        <w:t>trunk</w:t>
      </w:r>
      <w:r w:rsidRPr="007F3BF7">
        <w:t xml:space="preserve">, </w:t>
      </w:r>
      <w:proofErr w:type="spellStart"/>
      <w:r w:rsidRPr="007F3BF7">
        <w:rPr>
          <w:b/>
        </w:rPr>
        <w:t>desirable</w:t>
      </w:r>
      <w:proofErr w:type="spellEnd"/>
      <w:r w:rsidRPr="007F3BF7">
        <w:t xml:space="preserve">, nebo </w:t>
      </w:r>
      <w:r w:rsidRPr="007F3BF7">
        <w:rPr>
          <w:b/>
        </w:rPr>
        <w:t>auto</w:t>
      </w:r>
      <w:r w:rsidRPr="007F3BF7">
        <w:t xml:space="preserve">. Aktivně zkouší přepnout druhou stranu do </w:t>
      </w:r>
      <w:r w:rsidRPr="007F3BF7">
        <w:rPr>
          <w:b/>
        </w:rPr>
        <w:t>trunku</w:t>
      </w:r>
      <w:r w:rsidRPr="007F3BF7">
        <w:t>.</w:t>
      </w:r>
    </w:p>
    <w:p w:rsidR="00627056" w:rsidRPr="007F3BF7" w:rsidRDefault="00627056" w:rsidP="00627056">
      <w:pPr>
        <w:pStyle w:val="Odstavecseseznamem"/>
        <w:numPr>
          <w:ilvl w:val="0"/>
          <w:numId w:val="19"/>
        </w:numPr>
      </w:pPr>
      <w:proofErr w:type="spellStart"/>
      <w:r w:rsidRPr="007F3BF7">
        <w:rPr>
          <w:b/>
        </w:rPr>
        <w:t>Dynamic</w:t>
      </w:r>
      <w:proofErr w:type="spellEnd"/>
      <w:r w:rsidRPr="007F3BF7">
        <w:rPr>
          <w:b/>
        </w:rPr>
        <w:t>-auto</w:t>
      </w:r>
      <w:r w:rsidRPr="007F3BF7">
        <w:t xml:space="preserve"> – vyjednávání začne, pokud je druhá strana </w:t>
      </w:r>
      <w:r w:rsidRPr="007F3BF7">
        <w:rPr>
          <w:b/>
        </w:rPr>
        <w:t>trunk</w:t>
      </w:r>
      <w:r w:rsidRPr="007F3BF7">
        <w:t xml:space="preserve"> nebo </w:t>
      </w:r>
      <w:proofErr w:type="spellStart"/>
      <w:r w:rsidRPr="007F3BF7">
        <w:rPr>
          <w:b/>
        </w:rPr>
        <w:t>desirable</w:t>
      </w:r>
      <w:proofErr w:type="spellEnd"/>
      <w:r w:rsidRPr="007F3BF7">
        <w:t>. Nesnaží se aktivn</w:t>
      </w:r>
      <w:r>
        <w:t>ě</w:t>
      </w:r>
      <w:r w:rsidRPr="007F3BF7">
        <w:t xml:space="preserve"> přepnout druhou stranu.</w:t>
      </w:r>
    </w:p>
    <w:p w:rsidR="00BF01A5" w:rsidRPr="007F3BF7" w:rsidRDefault="00AC4FDB" w:rsidP="00AC4FDB">
      <w:pPr>
        <w:pStyle w:val="Nadpis1"/>
      </w:pPr>
      <w:r w:rsidRPr="007F3BF7">
        <w:t>Zabezpečení komunikace v rámci VLANY</w:t>
      </w:r>
    </w:p>
    <w:p w:rsidR="00AC4FDB" w:rsidRPr="007F3BF7" w:rsidRDefault="00D84271" w:rsidP="00D84271">
      <w:pPr>
        <w:pStyle w:val="code"/>
      </w:pPr>
      <w:proofErr w:type="gramStart"/>
      <w:r w:rsidRPr="007F3BF7">
        <w:t>SWITCH(</w:t>
      </w:r>
      <w:proofErr w:type="spellStart"/>
      <w:r w:rsidRPr="007F3BF7">
        <w:t>config</w:t>
      </w:r>
      <w:proofErr w:type="spellEnd"/>
      <w:r w:rsidRPr="007F3BF7">
        <w:t>-</w:t>
      </w:r>
      <w:proofErr w:type="spellStart"/>
      <w:r w:rsidRPr="007F3BF7">
        <w:t>if</w:t>
      </w:r>
      <w:proofErr w:type="spellEnd"/>
      <w:proofErr w:type="gramEnd"/>
      <w:r w:rsidRPr="007F3BF7">
        <w:t>)#</w:t>
      </w:r>
      <w:proofErr w:type="spellStart"/>
      <w:r w:rsidRPr="007F3BF7">
        <w:t>switchport</w:t>
      </w:r>
      <w:proofErr w:type="spellEnd"/>
      <w:r w:rsidRPr="007F3BF7">
        <w:t xml:space="preserve"> </w:t>
      </w:r>
      <w:proofErr w:type="spellStart"/>
      <w:r w:rsidR="002E1F46" w:rsidRPr="007F3BF7">
        <w:t>protected</w:t>
      </w:r>
      <w:proofErr w:type="spellEnd"/>
    </w:p>
    <w:p w:rsidR="002E1F46" w:rsidRPr="007F3BF7" w:rsidRDefault="002E1F46" w:rsidP="002E1F46">
      <w:pPr>
        <w:rPr>
          <w:b/>
        </w:rPr>
      </w:pPr>
      <w:r w:rsidRPr="007F3BF7">
        <w:t>Mezi porty se neposílá žádná komunikace (</w:t>
      </w:r>
      <w:proofErr w:type="spellStart"/>
      <w:r w:rsidRPr="007F3BF7">
        <w:t>broadcast</w:t>
      </w:r>
      <w:proofErr w:type="spellEnd"/>
      <w:r w:rsidRPr="007F3BF7">
        <w:t xml:space="preserve">, </w:t>
      </w:r>
      <w:proofErr w:type="spellStart"/>
      <w:r w:rsidRPr="007F3BF7">
        <w:t>multicast</w:t>
      </w:r>
      <w:proofErr w:type="spellEnd"/>
      <w:r w:rsidRPr="007F3BF7">
        <w:t xml:space="preserve">, </w:t>
      </w:r>
      <w:proofErr w:type="spellStart"/>
      <w:r w:rsidRPr="007F3BF7">
        <w:t>unicast</w:t>
      </w:r>
      <w:proofErr w:type="spellEnd"/>
      <w:r w:rsidRPr="007F3BF7">
        <w:t xml:space="preserve">), pouze komunikace na </w:t>
      </w:r>
      <w:proofErr w:type="spellStart"/>
      <w:r w:rsidRPr="007F3BF7">
        <w:t>Layer</w:t>
      </w:r>
      <w:proofErr w:type="spellEnd"/>
      <w:r w:rsidRPr="007F3BF7">
        <w:t xml:space="preserve"> 3 (s </w:t>
      </w:r>
      <w:proofErr w:type="spellStart"/>
      <w:r w:rsidRPr="007F3BF7">
        <w:t>ip</w:t>
      </w:r>
      <w:proofErr w:type="spellEnd"/>
      <w:r w:rsidRPr="007F3BF7">
        <w:t xml:space="preserve"> adresou a pomocí </w:t>
      </w:r>
      <w:proofErr w:type="spellStart"/>
      <w:r w:rsidRPr="007F3BF7">
        <w:t>routování</w:t>
      </w:r>
      <w:proofErr w:type="spellEnd"/>
      <w:r w:rsidRPr="007F3BF7">
        <w:t>)</w:t>
      </w:r>
    </w:p>
    <w:p w:rsidR="004C4E14" w:rsidRPr="007F3BF7" w:rsidRDefault="004C4E14" w:rsidP="004C4E14">
      <w:pPr>
        <w:pStyle w:val="Nadpis1"/>
      </w:pPr>
      <w:r w:rsidRPr="007F3BF7">
        <w:t>Zabezpečení portu</w:t>
      </w:r>
    </w:p>
    <w:p w:rsidR="00D84271" w:rsidRPr="007F3BF7" w:rsidRDefault="00D84271" w:rsidP="00D84271">
      <w:pPr>
        <w:pStyle w:val="code"/>
      </w:pPr>
      <w:proofErr w:type="gramStart"/>
      <w:r w:rsidRPr="007F3BF7">
        <w:t>SWITCH(</w:t>
      </w:r>
      <w:proofErr w:type="spellStart"/>
      <w:r w:rsidRPr="007F3BF7">
        <w:t>config</w:t>
      </w:r>
      <w:proofErr w:type="spellEnd"/>
      <w:r w:rsidRPr="007F3BF7">
        <w:t>-</w:t>
      </w:r>
      <w:proofErr w:type="spellStart"/>
      <w:r w:rsidRPr="007F3BF7">
        <w:t>if</w:t>
      </w:r>
      <w:proofErr w:type="spellEnd"/>
      <w:proofErr w:type="gramEnd"/>
      <w:r w:rsidRPr="007F3BF7">
        <w:t>)#</w:t>
      </w:r>
      <w:proofErr w:type="spellStart"/>
      <w:r w:rsidRPr="007F3BF7">
        <w:t>switchport</w:t>
      </w:r>
      <w:proofErr w:type="spellEnd"/>
      <w:r w:rsidRPr="007F3BF7">
        <w:t xml:space="preserve"> port-</w:t>
      </w:r>
      <w:proofErr w:type="spellStart"/>
      <w:r w:rsidRPr="007F3BF7">
        <w:t>security</w:t>
      </w:r>
      <w:proofErr w:type="spellEnd"/>
    </w:p>
    <w:p w:rsidR="004C4E14" w:rsidRPr="007F3BF7" w:rsidRDefault="00DA3E11" w:rsidP="004C4E14">
      <w:r w:rsidRPr="007F3BF7">
        <w:lastRenderedPageBreak/>
        <w:t>metoda zabezpečení přístupu do sítě. Na portu, kde je nastavena, kontroluje, zda pakety přichází z povolení MAC adresy.</w:t>
      </w:r>
    </w:p>
    <w:p w:rsidR="00DA3E11" w:rsidRPr="007F3BF7" w:rsidRDefault="00DA3E11" w:rsidP="004C4E14">
      <w:r w:rsidRPr="007F3BF7">
        <w:t>Pro nastavení musí být port ve statickém módu (</w:t>
      </w:r>
      <w:r w:rsidRPr="007F3BF7">
        <w:rPr>
          <w:b/>
        </w:rPr>
        <w:t>trunk</w:t>
      </w:r>
      <w:r w:rsidRPr="007F3BF7">
        <w:t xml:space="preserve">, </w:t>
      </w:r>
      <w:proofErr w:type="spellStart"/>
      <w:r w:rsidRPr="007F3BF7">
        <w:rPr>
          <w:b/>
        </w:rPr>
        <w:t>access</w:t>
      </w:r>
      <w:proofErr w:type="spellEnd"/>
      <w:r w:rsidRPr="007F3BF7">
        <w:t xml:space="preserve">, ale ne </w:t>
      </w:r>
      <w:proofErr w:type="spellStart"/>
      <w:r w:rsidRPr="007F3BF7">
        <w:rPr>
          <w:b/>
        </w:rPr>
        <w:t>dynamic</w:t>
      </w:r>
      <w:proofErr w:type="spellEnd"/>
      <w:r w:rsidRPr="007F3BF7">
        <w:t>).</w:t>
      </w:r>
    </w:p>
    <w:p w:rsidR="00D84271" w:rsidRPr="007F3BF7" w:rsidRDefault="00D84271" w:rsidP="004C4E14">
      <w:r w:rsidRPr="007F3BF7">
        <w:t>Pokud nemá žádné MAC adresy, tak se používají adresy dynamické (až po maximum), ty se pokud se neuloží konfigurace, tak se po restart smažou.</w:t>
      </w:r>
    </w:p>
    <w:p w:rsidR="00BF01A5" w:rsidRPr="007F3BF7" w:rsidRDefault="00BF01A5" w:rsidP="00DA3E11">
      <w:pPr>
        <w:pStyle w:val="code"/>
      </w:pPr>
      <w:proofErr w:type="gramStart"/>
      <w:r w:rsidRPr="007F3BF7">
        <w:t>SWITCH(</w:t>
      </w:r>
      <w:proofErr w:type="spellStart"/>
      <w:r w:rsidRPr="007F3BF7">
        <w:t>config</w:t>
      </w:r>
      <w:proofErr w:type="spellEnd"/>
      <w:r w:rsidRPr="007F3BF7">
        <w:t>-</w:t>
      </w:r>
      <w:proofErr w:type="spellStart"/>
      <w:r w:rsidRPr="007F3BF7">
        <w:t>if</w:t>
      </w:r>
      <w:proofErr w:type="spellEnd"/>
      <w:proofErr w:type="gramEnd"/>
      <w:r w:rsidRPr="007F3BF7">
        <w:t xml:space="preserve">)# </w:t>
      </w:r>
      <w:proofErr w:type="spellStart"/>
      <w:r w:rsidRPr="007F3BF7">
        <w:t>switchport</w:t>
      </w:r>
      <w:proofErr w:type="spellEnd"/>
      <w:r w:rsidRPr="007F3BF7">
        <w:t xml:space="preserve"> port-</w:t>
      </w:r>
      <w:proofErr w:type="spellStart"/>
      <w:r w:rsidRPr="007F3BF7">
        <w:t>security</w:t>
      </w:r>
      <w:proofErr w:type="spellEnd"/>
      <w:r w:rsidRPr="007F3BF7">
        <w:t xml:space="preserve"> </w:t>
      </w:r>
      <w:proofErr w:type="spellStart"/>
      <w:r w:rsidR="00D84271" w:rsidRPr="007F3BF7">
        <w:t>max</w:t>
      </w:r>
      <w:proofErr w:type="spellEnd"/>
      <w:r w:rsidR="00D84271" w:rsidRPr="007F3BF7">
        <w:t xml:space="preserve"> [počet]</w:t>
      </w:r>
      <w:r w:rsidR="00DA3E11" w:rsidRPr="007F3BF7">
        <w:t xml:space="preserve"> </w:t>
      </w:r>
    </w:p>
    <w:p w:rsidR="00DA3E11" w:rsidRPr="007F3BF7" w:rsidRDefault="00DA3E11" w:rsidP="00BF01A5">
      <w:pPr>
        <w:spacing w:before="150" w:after="150" w:line="240" w:lineRule="auto"/>
      </w:pPr>
      <w:r w:rsidRPr="007F3BF7">
        <w:t>Nastavíme kolik MAC adres je pro port povoleno.</w:t>
      </w:r>
      <w:r w:rsidR="00D84271" w:rsidRPr="007F3BF7">
        <w:t xml:space="preserve"> Defaultní je 1</w:t>
      </w:r>
    </w:p>
    <w:p w:rsidR="00D84271" w:rsidRPr="007F3BF7" w:rsidRDefault="00D84271" w:rsidP="00D84271">
      <w:pPr>
        <w:pStyle w:val="code"/>
      </w:pPr>
      <w:proofErr w:type="gramStart"/>
      <w:r w:rsidRPr="007F3BF7">
        <w:t>SWITCH(</w:t>
      </w:r>
      <w:proofErr w:type="spellStart"/>
      <w:r w:rsidRPr="007F3BF7">
        <w:t>config</w:t>
      </w:r>
      <w:proofErr w:type="spellEnd"/>
      <w:r w:rsidRPr="007F3BF7">
        <w:t>-</w:t>
      </w:r>
      <w:proofErr w:type="spellStart"/>
      <w:r w:rsidRPr="007F3BF7">
        <w:t>if</w:t>
      </w:r>
      <w:proofErr w:type="spellEnd"/>
      <w:proofErr w:type="gramEnd"/>
      <w:r w:rsidRPr="007F3BF7">
        <w:t>)#</w:t>
      </w:r>
      <w:proofErr w:type="spellStart"/>
      <w:r w:rsidRPr="007F3BF7">
        <w:t>switchport</w:t>
      </w:r>
      <w:proofErr w:type="spellEnd"/>
      <w:r w:rsidRPr="007F3BF7">
        <w:t xml:space="preserve"> port-</w:t>
      </w:r>
      <w:proofErr w:type="spellStart"/>
      <w:r w:rsidRPr="007F3BF7">
        <w:t>security</w:t>
      </w:r>
      <w:proofErr w:type="spellEnd"/>
      <w:r w:rsidRPr="007F3BF7">
        <w:t xml:space="preserve"> </w:t>
      </w:r>
      <w:proofErr w:type="spellStart"/>
      <w:r w:rsidRPr="007F3BF7">
        <w:t>mac</w:t>
      </w:r>
      <w:proofErr w:type="spellEnd"/>
      <w:r w:rsidRPr="007F3BF7">
        <w:t>-</w:t>
      </w:r>
      <w:proofErr w:type="spellStart"/>
      <w:r w:rsidRPr="007F3BF7">
        <w:t>address</w:t>
      </w:r>
      <w:proofErr w:type="spellEnd"/>
      <w:r w:rsidRPr="007F3BF7">
        <w:t xml:space="preserve"> [adresa]</w:t>
      </w:r>
    </w:p>
    <w:p w:rsidR="004A6395" w:rsidRPr="007F3BF7" w:rsidRDefault="00D84271" w:rsidP="004A6395">
      <w:r w:rsidRPr="007F3BF7">
        <w:t xml:space="preserve">Přidá </w:t>
      </w:r>
      <w:proofErr w:type="spellStart"/>
      <w:r w:rsidRPr="007F3BF7">
        <w:t>mac</w:t>
      </w:r>
      <w:proofErr w:type="spellEnd"/>
      <w:r w:rsidRPr="007F3BF7">
        <w:t xml:space="preserve"> adresu do konfigurace povolených.</w:t>
      </w:r>
    </w:p>
    <w:p w:rsidR="00D84271" w:rsidRPr="007F3BF7" w:rsidRDefault="00D84271" w:rsidP="00D84271">
      <w:pPr>
        <w:pStyle w:val="code"/>
      </w:pPr>
      <w:proofErr w:type="gramStart"/>
      <w:r w:rsidRPr="007F3BF7">
        <w:t>SWITCH(</w:t>
      </w:r>
      <w:proofErr w:type="spellStart"/>
      <w:r w:rsidRPr="007F3BF7">
        <w:t>config</w:t>
      </w:r>
      <w:proofErr w:type="spellEnd"/>
      <w:r w:rsidRPr="007F3BF7">
        <w:t>-</w:t>
      </w:r>
      <w:proofErr w:type="spellStart"/>
      <w:r w:rsidRPr="007F3BF7">
        <w:t>if</w:t>
      </w:r>
      <w:proofErr w:type="spellEnd"/>
      <w:proofErr w:type="gramEnd"/>
      <w:r w:rsidRPr="007F3BF7">
        <w:t>)#</w:t>
      </w:r>
      <w:proofErr w:type="spellStart"/>
      <w:r w:rsidRPr="007F3BF7">
        <w:t>switchport</w:t>
      </w:r>
      <w:proofErr w:type="spellEnd"/>
      <w:r w:rsidRPr="007F3BF7">
        <w:t xml:space="preserve"> port-</w:t>
      </w:r>
      <w:proofErr w:type="spellStart"/>
      <w:r w:rsidRPr="007F3BF7">
        <w:t>security</w:t>
      </w:r>
      <w:proofErr w:type="spellEnd"/>
      <w:r w:rsidRPr="007F3BF7">
        <w:t xml:space="preserve"> </w:t>
      </w:r>
      <w:proofErr w:type="spellStart"/>
      <w:r w:rsidRPr="007F3BF7">
        <w:t>violation</w:t>
      </w:r>
      <w:proofErr w:type="spellEnd"/>
      <w:r w:rsidRPr="007F3BF7">
        <w:t xml:space="preserve"> </w:t>
      </w:r>
      <w:r w:rsidR="00C621DA" w:rsidRPr="007F3BF7">
        <w:t>[typ]</w:t>
      </w:r>
    </w:p>
    <w:p w:rsidR="00C621DA" w:rsidRPr="007F3BF7" w:rsidRDefault="00C621DA" w:rsidP="00C621DA">
      <w:r w:rsidRPr="007F3BF7">
        <w:t>Nastavení pravidla, pokud přijde komunikace z MAC adresy, která není povolení.</w:t>
      </w:r>
    </w:p>
    <w:p w:rsidR="00C621DA" w:rsidRPr="007F3BF7" w:rsidRDefault="00C621DA" w:rsidP="00627056">
      <w:pPr>
        <w:pStyle w:val="Nadpis3"/>
      </w:pPr>
      <w:r w:rsidRPr="007F3BF7">
        <w:t>Typy:</w:t>
      </w:r>
    </w:p>
    <w:p w:rsidR="00C621DA" w:rsidRPr="007F3BF7" w:rsidRDefault="00C621DA" w:rsidP="00C621DA">
      <w:pPr>
        <w:pStyle w:val="Odstavecseseznamem"/>
        <w:numPr>
          <w:ilvl w:val="0"/>
          <w:numId w:val="15"/>
        </w:numPr>
      </w:pPr>
      <w:proofErr w:type="spellStart"/>
      <w:r w:rsidRPr="007F3BF7">
        <w:rPr>
          <w:b/>
        </w:rPr>
        <w:t>Protect</w:t>
      </w:r>
      <w:proofErr w:type="spellEnd"/>
      <w:r w:rsidRPr="007F3BF7">
        <w:t xml:space="preserve"> – nepovolená komunikace je zahazována</w:t>
      </w:r>
    </w:p>
    <w:p w:rsidR="00C621DA" w:rsidRPr="007F3BF7" w:rsidRDefault="00C621DA" w:rsidP="00C621DA">
      <w:pPr>
        <w:pStyle w:val="Odstavecseseznamem"/>
        <w:numPr>
          <w:ilvl w:val="0"/>
          <w:numId w:val="15"/>
        </w:numPr>
      </w:pPr>
      <w:proofErr w:type="spellStart"/>
      <w:r w:rsidRPr="007F3BF7">
        <w:rPr>
          <w:b/>
        </w:rPr>
        <w:t>Restrict</w:t>
      </w:r>
      <w:proofErr w:type="spellEnd"/>
      <w:r w:rsidRPr="007F3BF7">
        <w:t xml:space="preserve"> – pošle informativní SNMP trap (pošle se všem správcům)</w:t>
      </w:r>
    </w:p>
    <w:p w:rsidR="00C621DA" w:rsidRPr="007F3BF7" w:rsidRDefault="00C621DA" w:rsidP="00C621DA">
      <w:pPr>
        <w:pStyle w:val="Odstavecseseznamem"/>
        <w:numPr>
          <w:ilvl w:val="0"/>
          <w:numId w:val="15"/>
        </w:numPr>
      </w:pPr>
      <w:proofErr w:type="spellStart"/>
      <w:r w:rsidRPr="007F3BF7">
        <w:rPr>
          <w:b/>
        </w:rPr>
        <w:t>Shutdown</w:t>
      </w:r>
      <w:proofErr w:type="spellEnd"/>
      <w:r w:rsidRPr="007F3BF7">
        <w:t xml:space="preserve"> – port se zablokuje, přepne do stavu </w:t>
      </w:r>
      <w:proofErr w:type="spellStart"/>
      <w:r w:rsidRPr="007F3BF7">
        <w:t>Error</w:t>
      </w:r>
      <w:proofErr w:type="spellEnd"/>
      <w:r w:rsidRPr="007F3BF7">
        <w:t>-</w:t>
      </w:r>
      <w:proofErr w:type="spellStart"/>
      <w:r w:rsidRPr="007F3BF7">
        <w:t>disabled</w:t>
      </w:r>
      <w:proofErr w:type="spellEnd"/>
      <w:r w:rsidRPr="007F3BF7">
        <w:t xml:space="preserve"> a pro opětovné zapnutí je potřeba jej nejprve vypnout.</w:t>
      </w:r>
    </w:p>
    <w:p w:rsidR="002E1F46" w:rsidRPr="007F3BF7" w:rsidRDefault="002E1F46" w:rsidP="002E1F46">
      <w:pPr>
        <w:pStyle w:val="Nadpis1"/>
      </w:pPr>
      <w:r w:rsidRPr="007F3BF7">
        <w:t>IP adresa a brána</w:t>
      </w:r>
    </w:p>
    <w:p w:rsidR="002E1F46" w:rsidRPr="007F3BF7" w:rsidRDefault="002E1F46" w:rsidP="002E1F46">
      <w:r w:rsidRPr="007F3BF7">
        <w:t xml:space="preserve">Některým interfacem se může nastavit IP adresa, kvůli komunikaci se </w:t>
      </w:r>
      <w:proofErr w:type="spellStart"/>
      <w:r w:rsidRPr="007F3BF7">
        <w:t>swithem</w:t>
      </w:r>
      <w:proofErr w:type="spellEnd"/>
      <w:r w:rsidRPr="007F3BF7">
        <w:t>.</w:t>
      </w:r>
    </w:p>
    <w:p w:rsidR="002E1F46" w:rsidRPr="007F3BF7" w:rsidRDefault="003567B0" w:rsidP="002E1F46">
      <w:pPr>
        <w:pStyle w:val="code"/>
      </w:pPr>
      <w:proofErr w:type="gramStart"/>
      <w:r w:rsidRPr="007F3BF7">
        <w:t>SWITCH(</w:t>
      </w:r>
      <w:proofErr w:type="spellStart"/>
      <w:r w:rsidRPr="007F3BF7">
        <w:t>config</w:t>
      </w:r>
      <w:proofErr w:type="spellEnd"/>
      <w:proofErr w:type="gramEnd"/>
      <w:r w:rsidRPr="007F3BF7">
        <w:t xml:space="preserve">)#interface </w:t>
      </w:r>
      <w:proofErr w:type="spellStart"/>
      <w:r w:rsidRPr="007F3BF7">
        <w:t>vlan</w:t>
      </w:r>
      <w:proofErr w:type="spellEnd"/>
      <w:r w:rsidRPr="007F3BF7">
        <w:t xml:space="preserve"> [číslo]</w:t>
      </w:r>
    </w:p>
    <w:p w:rsidR="002E1F46" w:rsidRPr="007F3BF7" w:rsidRDefault="002E1F46" w:rsidP="002E1F46">
      <w:pPr>
        <w:pStyle w:val="code"/>
      </w:pPr>
      <w:proofErr w:type="gramStart"/>
      <w:r w:rsidRPr="007F3BF7">
        <w:t>SWITCH(</w:t>
      </w:r>
      <w:proofErr w:type="spellStart"/>
      <w:r w:rsidRPr="007F3BF7">
        <w:t>config</w:t>
      </w:r>
      <w:proofErr w:type="spellEnd"/>
      <w:r w:rsidRPr="007F3BF7">
        <w:t>-</w:t>
      </w:r>
      <w:proofErr w:type="spellStart"/>
      <w:r w:rsidRPr="007F3BF7">
        <w:t>if</w:t>
      </w:r>
      <w:proofErr w:type="spellEnd"/>
      <w:proofErr w:type="gramEnd"/>
      <w:r w:rsidRPr="007F3BF7">
        <w:t>)#</w:t>
      </w:r>
      <w:proofErr w:type="spellStart"/>
      <w:r w:rsidRPr="007F3BF7">
        <w:t>ip</w:t>
      </w:r>
      <w:proofErr w:type="spellEnd"/>
      <w:r w:rsidRPr="007F3BF7">
        <w:t xml:space="preserve"> </w:t>
      </w:r>
      <w:proofErr w:type="spellStart"/>
      <w:r w:rsidRPr="007F3BF7">
        <w:t>address</w:t>
      </w:r>
      <w:proofErr w:type="spellEnd"/>
      <w:r w:rsidRPr="007F3BF7">
        <w:t xml:space="preserve"> </w:t>
      </w:r>
      <w:r w:rsidR="003567B0" w:rsidRPr="007F3BF7">
        <w:t>[</w:t>
      </w:r>
      <w:proofErr w:type="spellStart"/>
      <w:r w:rsidR="003567B0" w:rsidRPr="007F3BF7">
        <w:t>ip</w:t>
      </w:r>
      <w:proofErr w:type="spellEnd"/>
      <w:r w:rsidR="003567B0" w:rsidRPr="007F3BF7">
        <w:t>] [maska]</w:t>
      </w:r>
    </w:p>
    <w:p w:rsidR="002E1F46" w:rsidRPr="007F3BF7" w:rsidRDefault="002E1F46" w:rsidP="002E1F46">
      <w:r w:rsidRPr="007F3BF7">
        <w:t xml:space="preserve">A výchozí bránu, kam může </w:t>
      </w:r>
      <w:proofErr w:type="spellStart"/>
      <w:r w:rsidRPr="007F3BF7">
        <w:t>switc</w:t>
      </w:r>
      <w:r w:rsidR="00765D43">
        <w:t>h</w:t>
      </w:r>
      <w:proofErr w:type="spellEnd"/>
      <w:r w:rsidR="00765D43">
        <w:t xml:space="preserve"> posílat pro něj nesměrovatelné</w:t>
      </w:r>
      <w:r w:rsidRPr="007F3BF7">
        <w:t xml:space="preserve"> paket</w:t>
      </w:r>
      <w:r w:rsidR="00765D43">
        <w:t>y</w:t>
      </w:r>
      <w:r w:rsidRPr="007F3BF7">
        <w:t>.</w:t>
      </w:r>
    </w:p>
    <w:p w:rsidR="003567B0" w:rsidRDefault="003567B0" w:rsidP="003567B0">
      <w:pPr>
        <w:pStyle w:val="code"/>
      </w:pPr>
      <w:proofErr w:type="gramStart"/>
      <w:r w:rsidRPr="007F3BF7">
        <w:t>SWITCH(</w:t>
      </w:r>
      <w:proofErr w:type="spellStart"/>
      <w:r w:rsidRPr="007F3BF7">
        <w:t>config</w:t>
      </w:r>
      <w:proofErr w:type="spellEnd"/>
      <w:proofErr w:type="gramEnd"/>
      <w:r w:rsidRPr="007F3BF7">
        <w:t>)#</w:t>
      </w:r>
      <w:proofErr w:type="spellStart"/>
      <w:r w:rsidRPr="007F3BF7">
        <w:t>ip</w:t>
      </w:r>
      <w:proofErr w:type="spellEnd"/>
      <w:r w:rsidRPr="007F3BF7">
        <w:t xml:space="preserve"> default-</w:t>
      </w:r>
      <w:proofErr w:type="spellStart"/>
      <w:r w:rsidRPr="007F3BF7">
        <w:t>gateway</w:t>
      </w:r>
      <w:proofErr w:type="spellEnd"/>
      <w:r w:rsidRPr="007F3BF7">
        <w:t xml:space="preserve"> [</w:t>
      </w:r>
      <w:proofErr w:type="spellStart"/>
      <w:r w:rsidRPr="007F3BF7">
        <w:t>ip</w:t>
      </w:r>
      <w:proofErr w:type="spellEnd"/>
      <w:r w:rsidRPr="007F3BF7">
        <w:t>]</w:t>
      </w:r>
    </w:p>
    <w:p w:rsidR="00791A28" w:rsidRDefault="00791A28" w:rsidP="00791A28">
      <w:pPr>
        <w:pStyle w:val="Nadpis1"/>
      </w:pPr>
      <w:r>
        <w:t xml:space="preserve">VTP (VLAN trunk </w:t>
      </w:r>
      <w:proofErr w:type="spellStart"/>
      <w:r>
        <w:t>protocol</w:t>
      </w:r>
      <w:proofErr w:type="spellEnd"/>
      <w:r>
        <w:t>)</w:t>
      </w:r>
    </w:p>
    <w:p w:rsidR="00791A28" w:rsidRDefault="00A869B3" w:rsidP="00791A28">
      <w:r>
        <w:t xml:space="preserve">Protokol, který byl navržen pro jednoduší administraci. Pokud se nakonfiguruje nová VLANA na VTP serveru, tato VLANA je distribuována všem </w:t>
      </w:r>
      <w:proofErr w:type="spellStart"/>
      <w:r>
        <w:t>switchům</w:t>
      </w:r>
      <w:proofErr w:type="spellEnd"/>
      <w:r>
        <w:t xml:space="preserve"> v doméně. Tak se tato VLANA nemusí konfigurovat všude.</w:t>
      </w:r>
    </w:p>
    <w:p w:rsidR="00A869B3" w:rsidRDefault="00A869B3" w:rsidP="00627056">
      <w:pPr>
        <w:pStyle w:val="Nadpis3"/>
      </w:pPr>
      <w:r>
        <w:t>Módy</w:t>
      </w:r>
    </w:p>
    <w:p w:rsidR="00A869B3" w:rsidRDefault="00A869B3" w:rsidP="00A869B3">
      <w:pPr>
        <w:pStyle w:val="Odstavecseseznamem"/>
        <w:numPr>
          <w:ilvl w:val="0"/>
          <w:numId w:val="20"/>
        </w:numPr>
      </w:pPr>
      <w:r w:rsidRPr="00A869B3">
        <w:rPr>
          <w:b/>
        </w:rPr>
        <w:t>Server</w:t>
      </w:r>
      <w:r>
        <w:t xml:space="preserve"> – v tomto módu můžeme vyvářet, měnit a mazat </w:t>
      </w:r>
      <w:proofErr w:type="spellStart"/>
      <w:r>
        <w:t>VLANy</w:t>
      </w:r>
      <w:proofErr w:type="spellEnd"/>
      <w:r>
        <w:t xml:space="preserve">. Tyto změny budou poté přeposlány ostatním </w:t>
      </w:r>
      <w:proofErr w:type="spellStart"/>
      <w:r>
        <w:t>switchům</w:t>
      </w:r>
      <w:proofErr w:type="spellEnd"/>
      <w:r>
        <w:t>.</w:t>
      </w:r>
    </w:p>
    <w:p w:rsidR="00A869B3" w:rsidRDefault="00A869B3" w:rsidP="00A869B3">
      <w:pPr>
        <w:pStyle w:val="Odstavecseseznamem"/>
        <w:numPr>
          <w:ilvl w:val="0"/>
          <w:numId w:val="20"/>
        </w:numPr>
      </w:pPr>
      <w:proofErr w:type="spellStart"/>
      <w:r>
        <w:rPr>
          <w:b/>
        </w:rPr>
        <w:t>Client</w:t>
      </w:r>
      <w:proofErr w:type="spellEnd"/>
      <w:r>
        <w:rPr>
          <w:b/>
        </w:rPr>
        <w:t xml:space="preserve"> </w:t>
      </w:r>
      <w:r>
        <w:t xml:space="preserve">– Nemůžeme vytvářet, měnit ani mazat </w:t>
      </w:r>
      <w:proofErr w:type="spellStart"/>
      <w:r>
        <w:t>VLANy</w:t>
      </w:r>
      <w:proofErr w:type="spellEnd"/>
      <w:r>
        <w:t xml:space="preserve">. </w:t>
      </w:r>
    </w:p>
    <w:p w:rsidR="003567B0" w:rsidRPr="007F3BF7" w:rsidRDefault="00A869B3" w:rsidP="002E1F46">
      <w:pPr>
        <w:pStyle w:val="Odstavecseseznamem"/>
        <w:numPr>
          <w:ilvl w:val="0"/>
          <w:numId w:val="20"/>
        </w:numPr>
      </w:pPr>
      <w:r>
        <w:rPr>
          <w:b/>
        </w:rPr>
        <w:t xml:space="preserve">Transparent </w:t>
      </w:r>
      <w:r>
        <w:t xml:space="preserve">– V podstatě vypnutí VTP. Takovýto </w:t>
      </w:r>
      <w:proofErr w:type="spellStart"/>
      <w:r>
        <w:t>switch</w:t>
      </w:r>
      <w:proofErr w:type="spellEnd"/>
      <w:r>
        <w:t xml:space="preserve"> nesynchronizuje </w:t>
      </w:r>
      <w:proofErr w:type="spellStart"/>
      <w:r>
        <w:t>VLANy</w:t>
      </w:r>
      <w:proofErr w:type="spellEnd"/>
      <w:r>
        <w:t xml:space="preserve"> podle obdržených pokynů.</w:t>
      </w:r>
    </w:p>
    <w:sectPr w:rsidR="003567B0" w:rsidRPr="007F3BF7" w:rsidSect="002D4E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F1ABC"/>
    <w:multiLevelType w:val="hybridMultilevel"/>
    <w:tmpl w:val="CA7EEC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46179C"/>
    <w:multiLevelType w:val="hybridMultilevel"/>
    <w:tmpl w:val="D31201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C05079"/>
    <w:multiLevelType w:val="hybridMultilevel"/>
    <w:tmpl w:val="D5CEFCF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4656E6"/>
    <w:multiLevelType w:val="hybridMultilevel"/>
    <w:tmpl w:val="61C89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EE641A"/>
    <w:multiLevelType w:val="multilevel"/>
    <w:tmpl w:val="B58EB07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5">
    <w:nsid w:val="159D4DEE"/>
    <w:multiLevelType w:val="hybridMultilevel"/>
    <w:tmpl w:val="04744F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3B4FBD"/>
    <w:multiLevelType w:val="hybridMultilevel"/>
    <w:tmpl w:val="051C79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734F0D"/>
    <w:multiLevelType w:val="hybridMultilevel"/>
    <w:tmpl w:val="E09A0D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893374"/>
    <w:multiLevelType w:val="hybridMultilevel"/>
    <w:tmpl w:val="41D01F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594E89"/>
    <w:multiLevelType w:val="hybridMultilevel"/>
    <w:tmpl w:val="6BC25C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CC1202"/>
    <w:multiLevelType w:val="hybridMultilevel"/>
    <w:tmpl w:val="1D9676F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FD4703"/>
    <w:multiLevelType w:val="hybridMultilevel"/>
    <w:tmpl w:val="FA1EE9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4646E0"/>
    <w:multiLevelType w:val="hybridMultilevel"/>
    <w:tmpl w:val="9AD20B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716D18"/>
    <w:multiLevelType w:val="hybridMultilevel"/>
    <w:tmpl w:val="F82E9C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DC33DB"/>
    <w:multiLevelType w:val="hybridMultilevel"/>
    <w:tmpl w:val="073CFB48"/>
    <w:lvl w:ilvl="0" w:tplc="0405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6E0DBC"/>
    <w:multiLevelType w:val="hybridMultilevel"/>
    <w:tmpl w:val="4CD29D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084F31"/>
    <w:multiLevelType w:val="hybridMultilevel"/>
    <w:tmpl w:val="7C1482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552E92"/>
    <w:multiLevelType w:val="hybridMultilevel"/>
    <w:tmpl w:val="40B4B7C8"/>
    <w:lvl w:ilvl="0" w:tplc="D8780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5623" w:themeColor="accent6" w:themeShade="80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7B651A"/>
    <w:multiLevelType w:val="hybridMultilevel"/>
    <w:tmpl w:val="BD62D1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AE3369"/>
    <w:multiLevelType w:val="hybridMultilevel"/>
    <w:tmpl w:val="F25E98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2577CB"/>
    <w:multiLevelType w:val="hybridMultilevel"/>
    <w:tmpl w:val="DC08B0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D04E48"/>
    <w:multiLevelType w:val="multilevel"/>
    <w:tmpl w:val="B16A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B65F62"/>
    <w:multiLevelType w:val="hybridMultilevel"/>
    <w:tmpl w:val="E3DAC4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542AB7"/>
    <w:multiLevelType w:val="hybridMultilevel"/>
    <w:tmpl w:val="C7D495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8E4791"/>
    <w:multiLevelType w:val="hybridMultilevel"/>
    <w:tmpl w:val="9794B5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44F3F97"/>
    <w:multiLevelType w:val="hybridMultilevel"/>
    <w:tmpl w:val="98BE24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09140B"/>
    <w:multiLevelType w:val="multilevel"/>
    <w:tmpl w:val="1FEA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1752DF"/>
    <w:multiLevelType w:val="hybridMultilevel"/>
    <w:tmpl w:val="188E72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5D5B3D"/>
    <w:multiLevelType w:val="hybridMultilevel"/>
    <w:tmpl w:val="F06C042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6"/>
  </w:num>
  <w:num w:numId="4">
    <w:abstractNumId w:val="2"/>
  </w:num>
  <w:num w:numId="5">
    <w:abstractNumId w:val="10"/>
  </w:num>
  <w:num w:numId="6">
    <w:abstractNumId w:val="5"/>
  </w:num>
  <w:num w:numId="7">
    <w:abstractNumId w:val="6"/>
  </w:num>
  <w:num w:numId="8">
    <w:abstractNumId w:val="20"/>
  </w:num>
  <w:num w:numId="9">
    <w:abstractNumId w:val="24"/>
  </w:num>
  <w:num w:numId="10">
    <w:abstractNumId w:val="14"/>
  </w:num>
  <w:num w:numId="11">
    <w:abstractNumId w:val="17"/>
  </w:num>
  <w:num w:numId="12">
    <w:abstractNumId w:val="18"/>
  </w:num>
  <w:num w:numId="13">
    <w:abstractNumId w:val="15"/>
  </w:num>
  <w:num w:numId="14">
    <w:abstractNumId w:val="25"/>
  </w:num>
  <w:num w:numId="15">
    <w:abstractNumId w:val="22"/>
  </w:num>
  <w:num w:numId="16">
    <w:abstractNumId w:val="13"/>
  </w:num>
  <w:num w:numId="17">
    <w:abstractNumId w:val="12"/>
  </w:num>
  <w:num w:numId="18">
    <w:abstractNumId w:val="27"/>
  </w:num>
  <w:num w:numId="19">
    <w:abstractNumId w:val="9"/>
  </w:num>
  <w:num w:numId="20">
    <w:abstractNumId w:val="11"/>
  </w:num>
  <w:num w:numId="21">
    <w:abstractNumId w:val="19"/>
  </w:num>
  <w:num w:numId="22">
    <w:abstractNumId w:val="0"/>
  </w:num>
  <w:num w:numId="23">
    <w:abstractNumId w:val="1"/>
  </w:num>
  <w:num w:numId="24">
    <w:abstractNumId w:val="26"/>
  </w:num>
  <w:num w:numId="25">
    <w:abstractNumId w:val="21"/>
  </w:num>
  <w:num w:numId="26">
    <w:abstractNumId w:val="7"/>
  </w:num>
  <w:num w:numId="27">
    <w:abstractNumId w:val="28"/>
  </w:num>
  <w:num w:numId="28">
    <w:abstractNumId w:val="4"/>
  </w:num>
  <w:num w:numId="29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attachedTemplate r:id="rId1"/>
  <w:defaultTabStop w:val="708"/>
  <w:hyphenationZone w:val="425"/>
  <w:characterSpacingControl w:val="doNotCompress"/>
  <w:compat/>
  <w:rsids>
    <w:rsidRoot w:val="00EB377E"/>
    <w:rsid w:val="00031992"/>
    <w:rsid w:val="00035BE9"/>
    <w:rsid w:val="00054921"/>
    <w:rsid w:val="00136FE5"/>
    <w:rsid w:val="00144D9A"/>
    <w:rsid w:val="00174523"/>
    <w:rsid w:val="00174ED3"/>
    <w:rsid w:val="001912EB"/>
    <w:rsid w:val="001C13A5"/>
    <w:rsid w:val="002C2ED5"/>
    <w:rsid w:val="002E1F46"/>
    <w:rsid w:val="00327DC3"/>
    <w:rsid w:val="003567B0"/>
    <w:rsid w:val="00376B78"/>
    <w:rsid w:val="003A11DD"/>
    <w:rsid w:val="003B3578"/>
    <w:rsid w:val="0042765C"/>
    <w:rsid w:val="00434683"/>
    <w:rsid w:val="004A6395"/>
    <w:rsid w:val="004C4E14"/>
    <w:rsid w:val="00540CCC"/>
    <w:rsid w:val="00553E4E"/>
    <w:rsid w:val="00583E41"/>
    <w:rsid w:val="00627056"/>
    <w:rsid w:val="0063096D"/>
    <w:rsid w:val="006C43B5"/>
    <w:rsid w:val="007019ED"/>
    <w:rsid w:val="0072455E"/>
    <w:rsid w:val="00742988"/>
    <w:rsid w:val="00765D43"/>
    <w:rsid w:val="00791A28"/>
    <w:rsid w:val="007D01E2"/>
    <w:rsid w:val="007F3BF7"/>
    <w:rsid w:val="00827F86"/>
    <w:rsid w:val="008476E7"/>
    <w:rsid w:val="00912256"/>
    <w:rsid w:val="00954994"/>
    <w:rsid w:val="00A55163"/>
    <w:rsid w:val="00A869B3"/>
    <w:rsid w:val="00AC4FDB"/>
    <w:rsid w:val="00AE5ABF"/>
    <w:rsid w:val="00BA5A8F"/>
    <w:rsid w:val="00BA5F75"/>
    <w:rsid w:val="00BF01A5"/>
    <w:rsid w:val="00BF37D7"/>
    <w:rsid w:val="00C621DA"/>
    <w:rsid w:val="00C83515"/>
    <w:rsid w:val="00D84271"/>
    <w:rsid w:val="00DA3E11"/>
    <w:rsid w:val="00EB377E"/>
    <w:rsid w:val="00ED2BAB"/>
    <w:rsid w:val="00F1785F"/>
    <w:rsid w:val="00F40617"/>
    <w:rsid w:val="00F512E7"/>
    <w:rsid w:val="00F61C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BF01A5"/>
    <w:pPr>
      <w:spacing w:after="200" w:line="276" w:lineRule="auto"/>
    </w:pPr>
    <w:rPr>
      <w:rFonts w:eastAsiaTheme="minorEastAsia"/>
      <w:lang w:eastAsia="cs-CZ"/>
    </w:rPr>
  </w:style>
  <w:style w:type="paragraph" w:styleId="Nadpis1">
    <w:name w:val="heading 1"/>
    <w:aliases w:val="Topic"/>
    <w:basedOn w:val="Normln"/>
    <w:next w:val="Normln"/>
    <w:link w:val="Nadpis1Char"/>
    <w:uiPriority w:val="9"/>
    <w:qFormat/>
    <w:rsid w:val="00C8351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F01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F01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3567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62705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D2BAB"/>
    <w:pPr>
      <w:ind w:left="720"/>
      <w:contextualSpacing/>
    </w:pPr>
  </w:style>
  <w:style w:type="paragraph" w:customStyle="1" w:styleId="Point">
    <w:name w:val="Point"/>
    <w:basedOn w:val="Normln"/>
    <w:next w:val="Normln"/>
    <w:link w:val="PointChar"/>
    <w:qFormat/>
    <w:rsid w:val="00C83515"/>
    <w:rPr>
      <w:b/>
      <w:color w:val="C45911" w:themeColor="accent2" w:themeShade="BF"/>
      <w:sz w:val="28"/>
    </w:rPr>
  </w:style>
  <w:style w:type="character" w:customStyle="1" w:styleId="Nadpis1Char">
    <w:name w:val="Nadpis 1 Char"/>
    <w:aliases w:val="Topic Char"/>
    <w:basedOn w:val="Standardnpsmoodstavce"/>
    <w:link w:val="Nadpis1"/>
    <w:uiPriority w:val="9"/>
    <w:rsid w:val="00C83515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character" w:customStyle="1" w:styleId="PointChar">
    <w:name w:val="Point Char"/>
    <w:basedOn w:val="Standardnpsmoodstavce"/>
    <w:link w:val="Point"/>
    <w:rsid w:val="00C83515"/>
    <w:rPr>
      <w:b/>
      <w:color w:val="C45911" w:themeColor="accent2" w:themeShade="BF"/>
      <w:sz w:val="28"/>
    </w:rPr>
  </w:style>
  <w:style w:type="character" w:customStyle="1" w:styleId="Nadpis2Char">
    <w:name w:val="Nadpis 2 Char"/>
    <w:basedOn w:val="Standardnpsmoodstavce"/>
    <w:link w:val="Nadpis2"/>
    <w:uiPriority w:val="9"/>
    <w:rsid w:val="00BF01A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BF01A5"/>
    <w:rPr>
      <w:rFonts w:asciiTheme="majorHAnsi" w:eastAsiaTheme="majorEastAsia" w:hAnsiTheme="majorHAnsi" w:cstheme="majorBidi"/>
      <w:b/>
      <w:bCs/>
      <w:color w:val="5B9BD5" w:themeColor="accent1"/>
      <w:lang w:eastAsia="cs-CZ"/>
    </w:rPr>
  </w:style>
  <w:style w:type="paragraph" w:customStyle="1" w:styleId="code">
    <w:name w:val="code"/>
    <w:basedOn w:val="Normln"/>
    <w:next w:val="Normln"/>
    <w:link w:val="codeChar"/>
    <w:qFormat/>
    <w:rsid w:val="00D84271"/>
    <w:rPr>
      <w:rFonts w:ascii="Arial Black" w:hAnsi="Arial Black"/>
      <w:b/>
      <w:color w:val="A8D08D" w:themeColor="accent6" w:themeTint="99"/>
      <w:spacing w:val="4"/>
      <w:position w:val="4"/>
      <w:sz w:val="18"/>
    </w:rPr>
  </w:style>
  <w:style w:type="character" w:customStyle="1" w:styleId="codeChar">
    <w:name w:val="code Char"/>
    <w:basedOn w:val="Standardnpsmoodstavce"/>
    <w:link w:val="code"/>
    <w:rsid w:val="00D84271"/>
    <w:rPr>
      <w:rFonts w:ascii="Arial Black" w:eastAsiaTheme="minorEastAsia" w:hAnsi="Arial Black"/>
      <w:b/>
      <w:color w:val="A8D08D" w:themeColor="accent6" w:themeTint="99"/>
      <w:spacing w:val="4"/>
      <w:position w:val="4"/>
      <w:sz w:val="18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3567B0"/>
    <w:rPr>
      <w:rFonts w:asciiTheme="majorHAnsi" w:eastAsiaTheme="majorEastAsia" w:hAnsiTheme="majorHAnsi" w:cstheme="majorBidi"/>
      <w:i/>
      <w:iCs/>
      <w:color w:val="2E74B5" w:themeColor="accent1" w:themeShade="BF"/>
      <w:lang w:eastAsia="cs-CZ"/>
    </w:rPr>
  </w:style>
  <w:style w:type="table" w:styleId="Mkatabulky">
    <w:name w:val="Table Grid"/>
    <w:basedOn w:val="Normlntabulka"/>
    <w:uiPriority w:val="39"/>
    <w:rsid w:val="00583E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zev">
    <w:name w:val="Title"/>
    <w:basedOn w:val="Normln"/>
    <w:next w:val="Normln"/>
    <w:link w:val="NzevChar"/>
    <w:uiPriority w:val="10"/>
    <w:qFormat/>
    <w:rsid w:val="00742988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74298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cs-CZ"/>
    </w:rPr>
  </w:style>
  <w:style w:type="character" w:styleId="Zvraznn">
    <w:name w:val="Emphasis"/>
    <w:basedOn w:val="Standardnpsmoodstavce"/>
    <w:uiPriority w:val="20"/>
    <w:qFormat/>
    <w:rsid w:val="007019ED"/>
    <w:rPr>
      <w:i/>
      <w:iCs/>
    </w:rPr>
  </w:style>
  <w:style w:type="character" w:customStyle="1" w:styleId="apple-converted-space">
    <w:name w:val="apple-converted-space"/>
    <w:basedOn w:val="Standardnpsmoodstavce"/>
    <w:rsid w:val="007019ED"/>
  </w:style>
  <w:style w:type="paragraph" w:customStyle="1" w:styleId="normal">
    <w:name w:val="normal"/>
    <w:rsid w:val="00434683"/>
    <w:pPr>
      <w:spacing w:after="0" w:line="276" w:lineRule="auto"/>
      <w:ind w:left="135"/>
    </w:pPr>
    <w:rPr>
      <w:rFonts w:ascii="Arial" w:eastAsia="Arial" w:hAnsi="Arial" w:cs="Arial"/>
      <w:color w:val="000000"/>
      <w:lang w:eastAsia="cs-CZ"/>
    </w:rPr>
  </w:style>
  <w:style w:type="character" w:customStyle="1" w:styleId="Nadpis5Char">
    <w:name w:val="Nadpis 5 Char"/>
    <w:basedOn w:val="Standardnpsmoodstavce"/>
    <w:link w:val="Nadpis5"/>
    <w:uiPriority w:val="9"/>
    <w:rsid w:val="00627056"/>
    <w:rPr>
      <w:rFonts w:asciiTheme="majorHAnsi" w:eastAsiaTheme="majorEastAsia" w:hAnsiTheme="majorHAnsi" w:cstheme="majorBidi"/>
      <w:color w:val="1F4D78" w:themeColor="accent1" w:themeShade="7F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1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chool\maturita\me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62</TotalTime>
  <Pages>4</Pages>
  <Words>1035</Words>
  <Characters>6112</Characters>
  <Application>Microsoft Office Word</Application>
  <DocSecurity>0</DocSecurity>
  <Lines>50</Lines>
  <Paragraphs>14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Tomas Vondráček</dc:creator>
  <cp:lastModifiedBy>Vondracek</cp:lastModifiedBy>
  <cp:revision>5</cp:revision>
  <dcterms:created xsi:type="dcterms:W3CDTF">2016-05-23T08:53:00Z</dcterms:created>
  <dcterms:modified xsi:type="dcterms:W3CDTF">2016-05-23T09:59:00Z</dcterms:modified>
</cp:coreProperties>
</file>