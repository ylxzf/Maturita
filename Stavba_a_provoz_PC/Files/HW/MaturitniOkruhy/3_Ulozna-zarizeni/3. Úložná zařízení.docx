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0A8" w:rsidRDefault="006C30A8" w:rsidP="006C30A8">
      <w:pPr>
        <w:pStyle w:val="Nzev"/>
      </w:pPr>
      <w:r>
        <w:t>3. Úložná zařízení</w:t>
      </w:r>
    </w:p>
    <w:p w:rsidR="004C5373" w:rsidRDefault="004C5373" w:rsidP="004C5373">
      <w:pPr>
        <w:pStyle w:val="Nadpis1"/>
      </w:pPr>
      <w:r>
        <w:t>Pevný disk (</w:t>
      </w:r>
      <w:proofErr w:type="spellStart"/>
      <w:r>
        <w:t>Hard</w:t>
      </w:r>
      <w:proofErr w:type="spellEnd"/>
      <w:r>
        <w:t xml:space="preserve"> Disk Drive)</w:t>
      </w:r>
    </w:p>
    <w:p w:rsidR="004C5373" w:rsidRDefault="004C5373" w:rsidP="004C5373">
      <w:pPr>
        <w:pStyle w:val="Odstavecseseznamem"/>
        <w:numPr>
          <w:ilvl w:val="0"/>
          <w:numId w:val="11"/>
        </w:numPr>
      </w:pPr>
      <w:r>
        <w:t>Důvod rozšíření pevných disků je výhodný poměr výkon a ceny.</w:t>
      </w:r>
    </w:p>
    <w:p w:rsidR="004C5373" w:rsidRDefault="004C5373" w:rsidP="004C5373">
      <w:pPr>
        <w:pStyle w:val="Odstavecseseznamem"/>
        <w:numPr>
          <w:ilvl w:val="0"/>
          <w:numId w:val="11"/>
        </w:numPr>
      </w:pPr>
      <w:r>
        <w:t>Nevýhodou je mechanické řešení, které má vysokou spotřebu elektrické energie, je náchylné na poškození a má vyšší hmotnost.</w:t>
      </w:r>
    </w:p>
    <w:p w:rsidR="009F46D1" w:rsidRDefault="009F46D1" w:rsidP="009F46D1">
      <w:r>
        <w:rPr>
          <w:noProof/>
          <w:lang w:eastAsia="cs-CZ"/>
        </w:rPr>
        <w:drawing>
          <wp:inline distT="0" distB="0" distL="0" distR="0">
            <wp:extent cx="3057525" cy="25925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862" cy="2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373" w:rsidRDefault="004C5373" w:rsidP="004C5373">
      <w:pPr>
        <w:pStyle w:val="Point"/>
      </w:pPr>
      <w:r>
        <w:t>Princip</w:t>
      </w:r>
    </w:p>
    <w:p w:rsidR="004C5373" w:rsidRDefault="004C5373" w:rsidP="004C5373">
      <w:r>
        <w:t>Data jsou na disku uložena zmagnetizováním míst na magneticky měkkém materiálu, který se provádí pomocí cívky a elektrického proudu. Čtení je realizováno také pomocí hlavy, kde se při pohybu nad zmagnetizovanými místy indukuje elektrický proud.</w:t>
      </w:r>
    </w:p>
    <w:p w:rsidR="004C5373" w:rsidRDefault="004C5373" w:rsidP="004C5373">
      <w:pPr>
        <w:pStyle w:val="Point"/>
      </w:pPr>
      <w:r>
        <w:t xml:space="preserve">Plotny </w:t>
      </w:r>
    </w:p>
    <w:p w:rsidR="004C5373" w:rsidRDefault="004C5373" w:rsidP="004C5373">
      <w:r>
        <w:t>kovové nebo keramické desky pokryté tenkou magneticky měkkou vrstvou. Hustota datového záznamu se udává jako počet bitů na měrnou jednotku plochy disku (bitů/palec</w:t>
      </w:r>
      <w:r w:rsidRPr="004C5373">
        <w:rPr>
          <w:vertAlign w:val="superscript"/>
        </w:rPr>
        <w:t>2</w:t>
      </w:r>
      <w:r>
        <w:t>). Jsou neohebné. V disku jich bývá několik, nejčastěji 1 – 5.</w:t>
      </w:r>
    </w:p>
    <w:p w:rsidR="004C5373" w:rsidRDefault="004C5373" w:rsidP="004C5373">
      <w:pPr>
        <w:pStyle w:val="Point"/>
      </w:pPr>
      <w:r>
        <w:t>Organizace dat</w:t>
      </w:r>
    </w:p>
    <w:p w:rsidR="006F30C3" w:rsidRDefault="004C5373" w:rsidP="004C5373">
      <w:r>
        <w:t>Data jsou organizována do stop – soustředných kružnic.</w:t>
      </w:r>
      <w:r w:rsidR="006F30C3">
        <w:t xml:space="preserve"> Stopa se dále skládá ze sektorů, což je nejmenší adresovatelná jednotka disku. Má pevnou délku – donedávna 512 B, dnes již 4 KB. U disku ještě rozlišujeme </w:t>
      </w:r>
      <w:r w:rsidR="006F30C3" w:rsidRPr="002056FD">
        <w:rPr>
          <w:b/>
        </w:rPr>
        <w:t>cylindr</w:t>
      </w:r>
      <w:r w:rsidR="00537933">
        <w:rPr>
          <w:b/>
        </w:rPr>
        <w:t xml:space="preserve"> (válec)</w:t>
      </w:r>
      <w:r w:rsidR="006F30C3">
        <w:t>, což je svislý povrch přes všechny plotny v daném úseku (v podstatě bez pohybu hlavy).</w:t>
      </w:r>
    </w:p>
    <w:p w:rsidR="004C5373" w:rsidRDefault="006F30C3" w:rsidP="004C5373">
      <w:pPr>
        <w:rPr>
          <w:b/>
        </w:rPr>
      </w:pPr>
      <w:r>
        <w:t xml:space="preserve">Uspořádání stop a sektorů se nazývá </w:t>
      </w:r>
      <w:r w:rsidRPr="006F30C3">
        <w:rPr>
          <w:b/>
        </w:rPr>
        <w:t>geometrie disku</w:t>
      </w:r>
      <w:r>
        <w:rPr>
          <w:b/>
        </w:rPr>
        <w:t>.</w:t>
      </w:r>
    </w:p>
    <w:p w:rsidR="009F46D1" w:rsidRPr="009F46D1" w:rsidRDefault="009F46D1" w:rsidP="004C5373">
      <w:r>
        <w:t xml:space="preserve">Operační systém pracuje s jednotkou </w:t>
      </w:r>
      <w:r w:rsidRPr="009F46D1">
        <w:rPr>
          <w:b/>
        </w:rPr>
        <w:t>cluster</w:t>
      </w:r>
      <w:r>
        <w:t>, což je shluk určitého množství sektorů, který je určen typem souborového systému.</w:t>
      </w:r>
    </w:p>
    <w:p w:rsidR="006F30C3" w:rsidRDefault="006F30C3" w:rsidP="009F46D1">
      <w:pPr>
        <w:pStyle w:val="Nadpis1"/>
      </w:pPr>
      <w:r>
        <w:lastRenderedPageBreak/>
        <w:t>Metody Přístupu</w:t>
      </w:r>
    </w:p>
    <w:p w:rsidR="006F30C3" w:rsidRDefault="006F30C3" w:rsidP="006F30C3">
      <w:pPr>
        <w:pStyle w:val="Point"/>
      </w:pPr>
      <w:r>
        <w:t>CHS (</w:t>
      </w:r>
      <w:proofErr w:type="spellStart"/>
      <w:r w:rsidR="00537933">
        <w:t>cylinder</w:t>
      </w:r>
      <w:proofErr w:type="spellEnd"/>
      <w:r w:rsidR="00537933">
        <w:t>-</w:t>
      </w:r>
      <w:proofErr w:type="spellStart"/>
      <w:r w:rsidR="00537933">
        <w:t>haed</w:t>
      </w:r>
      <w:proofErr w:type="spellEnd"/>
      <w:r w:rsidR="00537933">
        <w:t>-</w:t>
      </w:r>
      <w:proofErr w:type="spellStart"/>
      <w:r w:rsidR="00537933">
        <w:t>sector</w:t>
      </w:r>
      <w:proofErr w:type="spellEnd"/>
      <w:r>
        <w:t>)</w:t>
      </w:r>
    </w:p>
    <w:p w:rsidR="006F30C3" w:rsidRDefault="002056FD" w:rsidP="006F30C3">
      <w:pPr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  <w:r>
        <w:t>Metoda adresace dat na pevném disku. A</w:t>
      </w:r>
      <w:r w:rsidR="00537933">
        <w:t xml:space="preserve">dresa je udána třemi hodnotami 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stopa-hlava-sektor</w:t>
      </w:r>
      <w:r w:rsidR="00537933">
        <w:rPr>
          <w:rFonts w:ascii="Arial" w:hAnsi="Arial" w:cs="Arial"/>
          <w:color w:val="252525"/>
          <w:sz w:val="21"/>
          <w:szCs w:val="21"/>
          <w:shd w:val="clear" w:color="auto" w:fill="FFFFFF"/>
        </w:rPr>
        <w:t>. Max kapacita 8 GB.</w:t>
      </w:r>
    </w:p>
    <w:p w:rsidR="00537933" w:rsidRDefault="00537933" w:rsidP="00537933">
      <w:pPr>
        <w:pStyle w:val="Point"/>
        <w:rPr>
          <w:shd w:val="clear" w:color="auto" w:fill="FFFFFF"/>
        </w:rPr>
      </w:pPr>
      <w:r>
        <w:rPr>
          <w:shd w:val="clear" w:color="auto" w:fill="FFFFFF"/>
        </w:rPr>
        <w:t>LBA (</w:t>
      </w:r>
      <w:proofErr w:type="spellStart"/>
      <w:r>
        <w:rPr>
          <w:shd w:val="clear" w:color="auto" w:fill="FFFFFF"/>
        </w:rPr>
        <w:t>logical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blocka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addresing</w:t>
      </w:r>
      <w:proofErr w:type="spellEnd"/>
      <w:r>
        <w:rPr>
          <w:shd w:val="clear" w:color="auto" w:fill="FFFFFF"/>
        </w:rPr>
        <w:t>)</w:t>
      </w:r>
    </w:p>
    <w:p w:rsidR="00537933" w:rsidRDefault="00537933" w:rsidP="00537933">
      <w:r>
        <w:t>Sektory se číslují lineárně, není třeba znát geometrii disku.  Max kapacita 144 PB</w:t>
      </w:r>
    </w:p>
    <w:p w:rsidR="00537933" w:rsidRDefault="00537933" w:rsidP="00537933">
      <w:r>
        <w:rPr>
          <w:noProof/>
          <w:lang w:eastAsia="cs-CZ"/>
        </w:rPr>
        <w:drawing>
          <wp:inline distT="0" distB="0" distL="0" distR="0">
            <wp:extent cx="4171950" cy="23250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773" cy="23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933" w:rsidRDefault="00537933" w:rsidP="00537933">
      <w:pPr>
        <w:pStyle w:val="Nadpis1"/>
      </w:pPr>
      <w:r>
        <w:t>Technologie zápisu na disk</w:t>
      </w:r>
    </w:p>
    <w:p w:rsidR="00537933" w:rsidRDefault="00537933" w:rsidP="00537933">
      <w:pPr>
        <w:pStyle w:val="Point"/>
      </w:pPr>
      <w:r>
        <w:t xml:space="preserve">Podélný zápis </w:t>
      </w:r>
    </w:p>
    <w:p w:rsidR="00537933" w:rsidRDefault="00537933" w:rsidP="00537933">
      <w:pPr>
        <w:pStyle w:val="Odstavecseseznamem"/>
        <w:numPr>
          <w:ilvl w:val="0"/>
          <w:numId w:val="13"/>
        </w:numPr>
      </w:pPr>
      <w:r>
        <w:t xml:space="preserve">Jednotlivé bit </w:t>
      </w:r>
      <w:proofErr w:type="gramStart"/>
      <w:r>
        <w:t>jsou uchovány</w:t>
      </w:r>
      <w:proofErr w:type="gramEnd"/>
      <w:r>
        <w:t xml:space="preserve"> vodorovně s plotnou disku. </w:t>
      </w:r>
    </w:p>
    <w:p w:rsidR="00537933" w:rsidRDefault="00537933" w:rsidP="00537933">
      <w:pPr>
        <w:pStyle w:val="Odstavecseseznamem"/>
        <w:numPr>
          <w:ilvl w:val="0"/>
          <w:numId w:val="13"/>
        </w:numPr>
      </w:pPr>
      <w:r>
        <w:t xml:space="preserve">Tímto </w:t>
      </w:r>
      <w:r w:rsidR="009F46D1">
        <w:t>způsobem lze dosáhnout maximální hustoty</w:t>
      </w:r>
      <w:r>
        <w:t xml:space="preserve"> 150 </w:t>
      </w:r>
      <w:proofErr w:type="spellStart"/>
      <w:r>
        <w:t>Gb</w:t>
      </w:r>
      <w:proofErr w:type="spellEnd"/>
      <w:r>
        <w:t xml:space="preserve"> / čtvercový palec.</w:t>
      </w:r>
    </w:p>
    <w:p w:rsidR="00537933" w:rsidRDefault="00537933" w:rsidP="00537933">
      <w:r>
        <w:rPr>
          <w:noProof/>
          <w:lang w:eastAsia="cs-CZ"/>
        </w:rPr>
        <w:drawing>
          <wp:inline distT="0" distB="0" distL="0" distR="0">
            <wp:extent cx="4238625" cy="1381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933" w:rsidRDefault="00537933" w:rsidP="00537933">
      <w:pPr>
        <w:pStyle w:val="Point"/>
      </w:pPr>
      <w:r>
        <w:t>Kolmý zápis</w:t>
      </w:r>
    </w:p>
    <w:p w:rsidR="00537933" w:rsidRDefault="009F46D1" w:rsidP="00537933">
      <w:pPr>
        <w:pStyle w:val="Odstavecseseznamem"/>
        <w:numPr>
          <w:ilvl w:val="0"/>
          <w:numId w:val="14"/>
        </w:numPr>
      </w:pPr>
      <w:r>
        <w:t>Jednotlivé byty jsou uchovány kolmo na plotnu, čímž je možné zvýšit kapacitu HDD až 10x.</w:t>
      </w:r>
    </w:p>
    <w:p w:rsidR="009F46D1" w:rsidRDefault="009F46D1" w:rsidP="00537933">
      <w:pPr>
        <w:pStyle w:val="Odstavecseseznamem"/>
        <w:numPr>
          <w:ilvl w:val="0"/>
          <w:numId w:val="14"/>
        </w:numPr>
      </w:pPr>
      <w:r>
        <w:t xml:space="preserve">Maximální hustota je 1 </w:t>
      </w:r>
      <w:proofErr w:type="spellStart"/>
      <w:r>
        <w:t>Tb</w:t>
      </w:r>
      <w:proofErr w:type="spellEnd"/>
      <w:r>
        <w:t xml:space="preserve">/ </w:t>
      </w:r>
      <w:proofErr w:type="spellStart"/>
      <w:r>
        <w:t>čtvertový</w:t>
      </w:r>
      <w:proofErr w:type="spellEnd"/>
      <w:r>
        <w:t xml:space="preserve"> palec</w:t>
      </w:r>
    </w:p>
    <w:p w:rsidR="009F46D1" w:rsidRDefault="009F46D1" w:rsidP="009F46D1">
      <w:pPr>
        <w:pStyle w:val="Odstavecseseznamem"/>
        <w:numPr>
          <w:ilvl w:val="0"/>
          <w:numId w:val="14"/>
        </w:numPr>
      </w:pPr>
      <w:r>
        <w:t>Využívá pro záznam magneticky tvrdší materiály společně s magneticky měkkou spodní vrstvou</w:t>
      </w:r>
    </w:p>
    <w:p w:rsidR="00E30A74" w:rsidRDefault="00E30A74" w:rsidP="00E30A74">
      <w:r>
        <w:rPr>
          <w:noProof/>
          <w:lang w:eastAsia="cs-CZ"/>
        </w:rPr>
        <w:lastRenderedPageBreak/>
        <w:drawing>
          <wp:inline distT="0" distB="0" distL="0" distR="0">
            <wp:extent cx="4533900" cy="1466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6D1" w:rsidRDefault="009F46D1" w:rsidP="009F46D1">
      <w:pPr>
        <w:pStyle w:val="Point"/>
      </w:pPr>
      <w:r>
        <w:t>HAMR (</w:t>
      </w:r>
      <w:proofErr w:type="spellStart"/>
      <w:r>
        <w:t>heat</w:t>
      </w:r>
      <w:proofErr w:type="spellEnd"/>
      <w:r>
        <w:t>-</w:t>
      </w:r>
      <w:proofErr w:type="spellStart"/>
      <w:r>
        <w:t>assisted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– magneticky zápis za pomoci ohřátí)</w:t>
      </w:r>
    </w:p>
    <w:p w:rsidR="009F46D1" w:rsidRDefault="009F46D1" w:rsidP="009F46D1">
      <w:pPr>
        <w:pStyle w:val="Odstavecseseznamem"/>
        <w:numPr>
          <w:ilvl w:val="0"/>
          <w:numId w:val="15"/>
        </w:numPr>
      </w:pPr>
      <w:r>
        <w:t xml:space="preserve">Technologie využívá malý laser, který ohřeje část </w:t>
      </w:r>
      <w:proofErr w:type="gramStart"/>
      <w:r>
        <w:t>disku na</w:t>
      </w:r>
      <w:proofErr w:type="gramEnd"/>
      <w:r>
        <w:t xml:space="preserve"> kterou se bude zapisovat, čímž na krátkou dobu změní magnetické vlastnosti disku.</w:t>
      </w:r>
    </w:p>
    <w:p w:rsidR="009F46D1" w:rsidRDefault="009F46D1" w:rsidP="009F46D1">
      <w:pPr>
        <w:pStyle w:val="Odstavecseseznamem"/>
        <w:numPr>
          <w:ilvl w:val="0"/>
          <w:numId w:val="15"/>
        </w:numPr>
      </w:pPr>
      <w:r>
        <w:t xml:space="preserve">Potlačí se tím, nebo zcela odstraní, </w:t>
      </w:r>
      <w:proofErr w:type="gramStart"/>
      <w:r>
        <w:t>super-magnetický  efekt</w:t>
      </w:r>
      <w:proofErr w:type="gramEnd"/>
      <w:r>
        <w:t xml:space="preserve"> ve chvíli zápisu.</w:t>
      </w:r>
    </w:p>
    <w:p w:rsidR="009F46D1" w:rsidRDefault="009F46D1" w:rsidP="009F46D1">
      <w:pPr>
        <w:pStyle w:val="Odstavecseseznamem"/>
        <w:numPr>
          <w:ilvl w:val="0"/>
          <w:numId w:val="15"/>
        </w:numPr>
      </w:pPr>
      <w:r>
        <w:t>Dochází opět ke zvýšení hustoty a tím kapacitě HDD</w:t>
      </w:r>
    </w:p>
    <w:p w:rsidR="009F46D1" w:rsidRPr="009F46D1" w:rsidRDefault="009F46D1" w:rsidP="009F46D1">
      <w:r>
        <w:rPr>
          <w:noProof/>
          <w:lang w:eastAsia="cs-CZ"/>
        </w:rPr>
        <w:drawing>
          <wp:inline distT="0" distB="0" distL="0" distR="0">
            <wp:extent cx="3257550" cy="1865158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0929" cy="187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6D1" w:rsidRDefault="009F46D1" w:rsidP="009F46D1">
      <w:pPr>
        <w:pStyle w:val="Point"/>
      </w:pPr>
      <w:r>
        <w:t>Parametry HDD</w:t>
      </w:r>
    </w:p>
    <w:p w:rsidR="009F46D1" w:rsidRDefault="009F46D1" w:rsidP="009F46D1">
      <w:pPr>
        <w:pStyle w:val="Odstavecseseznamem"/>
        <w:numPr>
          <w:ilvl w:val="0"/>
          <w:numId w:val="16"/>
        </w:numPr>
      </w:pPr>
      <w:r>
        <w:t xml:space="preserve">Kapacita </w:t>
      </w:r>
      <w:r>
        <w:rPr>
          <w:lang w:val="en-US"/>
        </w:rPr>
        <w:t>[GB, TB]</w:t>
      </w:r>
      <w:r>
        <w:t xml:space="preserve"> – udává množství dat, která je možné na disk uložit</w:t>
      </w:r>
    </w:p>
    <w:p w:rsidR="009F46D1" w:rsidRDefault="009F46D1" w:rsidP="009F46D1">
      <w:pPr>
        <w:pStyle w:val="Odstavecseseznamem"/>
        <w:numPr>
          <w:ilvl w:val="0"/>
          <w:numId w:val="16"/>
        </w:numPr>
      </w:pPr>
      <w:r>
        <w:t>Přenosová rychlost [</w:t>
      </w:r>
      <w:proofErr w:type="spellStart"/>
      <w:r>
        <w:t>Mb</w:t>
      </w:r>
      <w:proofErr w:type="spellEnd"/>
      <w:r>
        <w:t xml:space="preserve">/s] </w:t>
      </w:r>
      <w:r w:rsidR="00A41E9E">
        <w:t>–</w:t>
      </w:r>
      <w:r>
        <w:t xml:space="preserve"> </w:t>
      </w:r>
      <w:r w:rsidR="00A41E9E">
        <w:t>Rozlišuje se rychlost čtení a zápisu, uvádí se obě.</w:t>
      </w:r>
    </w:p>
    <w:p w:rsidR="00A41E9E" w:rsidRDefault="00A41E9E" w:rsidP="009F46D1">
      <w:pPr>
        <w:pStyle w:val="Odstavecseseznamem"/>
        <w:numPr>
          <w:ilvl w:val="0"/>
          <w:numId w:val="16"/>
        </w:numPr>
      </w:pPr>
      <w:r>
        <w:t>Otáčky ploten [</w:t>
      </w:r>
      <w:proofErr w:type="spellStart"/>
      <w:r>
        <w:t>ot</w:t>
      </w:r>
      <w:proofErr w:type="spellEnd"/>
      <w:r>
        <w:t xml:space="preserve">/min] </w:t>
      </w:r>
    </w:p>
    <w:p w:rsidR="00A41E9E" w:rsidRDefault="00A41E9E" w:rsidP="009F46D1">
      <w:pPr>
        <w:pStyle w:val="Odstavecseseznamem"/>
        <w:numPr>
          <w:ilvl w:val="0"/>
          <w:numId w:val="16"/>
        </w:numPr>
      </w:pPr>
      <w:r>
        <w:t>Přístupová doba [</w:t>
      </w:r>
      <w:proofErr w:type="spellStart"/>
      <w:r>
        <w:t>ms</w:t>
      </w:r>
      <w:proofErr w:type="spellEnd"/>
      <w:r>
        <w:t>]- Je složena z několika dob: vystavení hlaviček na disku nad správnou skupinou stop, vyhledávací doba, doba potřeba pro otočení plotny, doby potřebné k přepnutí hlaviček</w:t>
      </w:r>
    </w:p>
    <w:p w:rsidR="00A41E9E" w:rsidRDefault="00A41E9E" w:rsidP="009F46D1">
      <w:pPr>
        <w:pStyle w:val="Odstavecseseznamem"/>
        <w:numPr>
          <w:ilvl w:val="0"/>
          <w:numId w:val="16"/>
        </w:numPr>
      </w:pPr>
      <w:proofErr w:type="spellStart"/>
      <w:r>
        <w:t>Cache</w:t>
      </w:r>
      <w:proofErr w:type="spellEnd"/>
      <w:r>
        <w:t xml:space="preserve"> [MB] – velikost vyrovnávací paměti</w:t>
      </w:r>
    </w:p>
    <w:p w:rsidR="00A41E9E" w:rsidRDefault="00A41E9E" w:rsidP="009F46D1">
      <w:pPr>
        <w:pStyle w:val="Odstavecseseznamem"/>
        <w:numPr>
          <w:ilvl w:val="0"/>
          <w:numId w:val="16"/>
        </w:numPr>
      </w:pPr>
      <w:proofErr w:type="spellStart"/>
      <w:r>
        <w:t>Hlušnost</w:t>
      </w:r>
      <w:proofErr w:type="spellEnd"/>
      <w:r>
        <w:t xml:space="preserve"> [dB] – čím větší hlučnost, tím větší šance na poruchu disku</w:t>
      </w:r>
    </w:p>
    <w:p w:rsidR="00A41E9E" w:rsidRDefault="009B2394" w:rsidP="00A41E9E">
      <w:pPr>
        <w:pStyle w:val="Nadpis1"/>
      </w:pPr>
      <w:r>
        <w:t>RAID (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array</w:t>
      </w:r>
      <w:proofErr w:type="spellEnd"/>
      <w:r w:rsidR="00A41E9E">
        <w:t xml:space="preserve"> </w:t>
      </w:r>
      <w:proofErr w:type="spellStart"/>
      <w:r w:rsidR="00A41E9E">
        <w:t>of</w:t>
      </w:r>
      <w:proofErr w:type="spellEnd"/>
      <w:r w:rsidR="00A41E9E">
        <w:t xml:space="preserve"> independent/</w:t>
      </w:r>
      <w:proofErr w:type="spellStart"/>
      <w:r w:rsidR="00A41E9E">
        <w:t>inexpensive</w:t>
      </w:r>
      <w:proofErr w:type="spellEnd"/>
      <w:r w:rsidR="00A41E9E">
        <w:t xml:space="preserve"> </w:t>
      </w:r>
      <w:proofErr w:type="spellStart"/>
      <w:r w:rsidR="00A41E9E">
        <w:t>disks</w:t>
      </w:r>
      <w:proofErr w:type="spellEnd"/>
      <w:r w:rsidR="00A41E9E">
        <w:t>)</w:t>
      </w:r>
    </w:p>
    <w:p w:rsidR="00A41E9E" w:rsidRDefault="00A41E9E" w:rsidP="00A41E9E">
      <w:pPr>
        <w:pStyle w:val="Odstavecseseznamem"/>
        <w:numPr>
          <w:ilvl w:val="0"/>
          <w:numId w:val="17"/>
        </w:numPr>
      </w:pPr>
      <w:r>
        <w:t>Technika zapojení více disků, aby chránila data v případě výpadku některého z nich</w:t>
      </w:r>
    </w:p>
    <w:p w:rsidR="00A41E9E" w:rsidRDefault="00A41E9E" w:rsidP="00A41E9E">
      <w:pPr>
        <w:pStyle w:val="Odstavecseseznamem"/>
        <w:numPr>
          <w:ilvl w:val="0"/>
          <w:numId w:val="17"/>
        </w:numPr>
      </w:pPr>
      <w:r>
        <w:t xml:space="preserve">Používá se hlavně u </w:t>
      </w:r>
      <w:r w:rsidR="002122AD">
        <w:t>ú</w:t>
      </w:r>
      <w:r>
        <w:t>ložišť s cennými daty</w:t>
      </w:r>
    </w:p>
    <w:p w:rsidR="002122AD" w:rsidRPr="002122AD" w:rsidRDefault="002122AD" w:rsidP="00A41E9E">
      <w:pPr>
        <w:pStyle w:val="Odstavecseseznamem"/>
        <w:numPr>
          <w:ilvl w:val="0"/>
          <w:numId w:val="17"/>
        </w:numPr>
      </w:pPr>
      <w:r>
        <w:t xml:space="preserve">V žádném případě </w:t>
      </w:r>
      <w:r w:rsidRPr="002122AD">
        <w:rPr>
          <w:b/>
        </w:rPr>
        <w:t>nenahrazuje zálohování dat!</w:t>
      </w:r>
      <w:r>
        <w:rPr>
          <w:b/>
        </w:rPr>
        <w:t xml:space="preserve"> </w:t>
      </w:r>
    </w:p>
    <w:p w:rsidR="002122AD" w:rsidRDefault="002122AD" w:rsidP="002122AD">
      <w:pPr>
        <w:pStyle w:val="Odstavecseseznamem"/>
        <w:numPr>
          <w:ilvl w:val="1"/>
          <w:numId w:val="17"/>
        </w:numPr>
      </w:pPr>
      <w:r>
        <w:t>RAID chrání proti vnějším vlivům (selhání disku), ale nechrání proti chybě uživatele, jako právě zálohování</w:t>
      </w:r>
      <w:r>
        <w:br w:type="page"/>
      </w:r>
    </w:p>
    <w:p w:rsidR="00A41E9E" w:rsidRDefault="00A41E9E" w:rsidP="00A41E9E">
      <w:pPr>
        <w:pStyle w:val="Point"/>
      </w:pPr>
      <w:r>
        <w:rPr>
          <w:noProof/>
          <w:lang w:eastAsia="cs-CZ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5876925</wp:posOffset>
            </wp:positionH>
            <wp:positionV relativeFrom="paragraph">
              <wp:posOffset>5080</wp:posOffset>
            </wp:positionV>
            <wp:extent cx="1362075" cy="1268095"/>
            <wp:effectExtent l="0" t="0" r="9525" b="825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RAID 0</w:t>
      </w:r>
    </w:p>
    <w:p w:rsidR="00A41E9E" w:rsidRDefault="00A41E9E" w:rsidP="00A41E9E">
      <w:pPr>
        <w:pStyle w:val="Odstavecseseznamem"/>
        <w:numPr>
          <w:ilvl w:val="0"/>
          <w:numId w:val="18"/>
        </w:numPr>
      </w:pPr>
      <w:r>
        <w:t>Žádná redundantní data se neuchovávají, takže nechrání před výpadkem</w:t>
      </w:r>
    </w:p>
    <w:p w:rsidR="00A41E9E" w:rsidRDefault="00A41E9E" w:rsidP="00A41E9E">
      <w:pPr>
        <w:pStyle w:val="Odstavecseseznamem"/>
        <w:numPr>
          <w:ilvl w:val="0"/>
          <w:numId w:val="18"/>
        </w:numPr>
      </w:pPr>
      <w:r>
        <w:t xml:space="preserve">Dochází ale ke zvětšení kapacity a rychlosti disku tím, že se používají všechny </w:t>
      </w:r>
    </w:p>
    <w:p w:rsidR="00A41E9E" w:rsidRDefault="00A41E9E" w:rsidP="00A41E9E">
      <w:pPr>
        <w:pStyle w:val="Odstavecseseznamem"/>
        <w:numPr>
          <w:ilvl w:val="0"/>
          <w:numId w:val="18"/>
        </w:numPr>
      </w:pPr>
      <w:r>
        <w:t xml:space="preserve">Buď se data řetězí (nejdřív se zaplní jeden disk, poté druhý </w:t>
      </w:r>
      <w:proofErr w:type="spellStart"/>
      <w:r>
        <w:t>etc</w:t>
      </w:r>
      <w:proofErr w:type="spellEnd"/>
      <w:r>
        <w:t>..), nebo se střídají (zapisuje se průběžně na všechny disky)</w:t>
      </w:r>
    </w:p>
    <w:p w:rsidR="00A41E9E" w:rsidRDefault="00A41E9E" w:rsidP="00A41E9E"/>
    <w:p w:rsidR="00A41E9E" w:rsidRDefault="00A41E9E" w:rsidP="00A41E9E">
      <w:pPr>
        <w:pStyle w:val="Point"/>
        <w:tabs>
          <w:tab w:val="left" w:pos="1260"/>
        </w:tabs>
      </w:pPr>
      <w:r>
        <w:rPr>
          <w:noProof/>
          <w:lang w:eastAsia="cs-CZ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4864735</wp:posOffset>
            </wp:positionH>
            <wp:positionV relativeFrom="paragraph">
              <wp:posOffset>104140</wp:posOffset>
            </wp:positionV>
            <wp:extent cx="1152525" cy="1313815"/>
            <wp:effectExtent l="0" t="0" r="9525" b="63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RAID 1 (zrcadlo)</w:t>
      </w:r>
    </w:p>
    <w:p w:rsidR="00A41E9E" w:rsidRPr="00A41E9E" w:rsidRDefault="00A41E9E" w:rsidP="00A41E9E">
      <w:pPr>
        <w:pStyle w:val="Odstavecseseznamem"/>
        <w:numPr>
          <w:ilvl w:val="0"/>
          <w:numId w:val="19"/>
        </w:numPr>
      </w:pPr>
      <w:r>
        <w:t>Druhý disk zrcadlí data prvního disku, čímž chrání proti výpadku jednoho disku</w:t>
      </w:r>
      <w:r w:rsidRPr="00A41E9E">
        <w:rPr>
          <w:noProof/>
          <w:lang w:eastAsia="cs-CZ"/>
        </w:rPr>
        <w:t xml:space="preserve"> </w:t>
      </w:r>
    </w:p>
    <w:p w:rsidR="00A41E9E" w:rsidRPr="00A41E9E" w:rsidRDefault="00A41E9E" w:rsidP="00A41E9E"/>
    <w:p w:rsidR="00537933" w:rsidRDefault="00537933" w:rsidP="00537933"/>
    <w:p w:rsidR="00A41E9E" w:rsidRDefault="006D4213" w:rsidP="00A41E9E">
      <w:pPr>
        <w:pStyle w:val="Point"/>
      </w:pPr>
      <w:r>
        <w:rPr>
          <w:noProof/>
          <w:lang w:eastAsia="cs-CZ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3836035</wp:posOffset>
            </wp:positionH>
            <wp:positionV relativeFrom="paragraph">
              <wp:posOffset>9525</wp:posOffset>
            </wp:positionV>
            <wp:extent cx="2581275" cy="177546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1E9E">
        <w:t>RAID 5</w:t>
      </w:r>
      <w:r w:rsidRPr="006D4213">
        <w:rPr>
          <w:noProof/>
          <w:lang w:eastAsia="cs-CZ"/>
        </w:rPr>
        <w:t xml:space="preserve"> </w:t>
      </w:r>
    </w:p>
    <w:p w:rsidR="006D4213" w:rsidRDefault="006D4213" w:rsidP="006D4213">
      <w:pPr>
        <w:pStyle w:val="Odstavecseseznamem"/>
        <w:numPr>
          <w:ilvl w:val="0"/>
          <w:numId w:val="19"/>
        </w:numPr>
      </w:pPr>
      <w:r>
        <w:t xml:space="preserve">Vyžaduje alespoň 3 členy, přičemž kapacitu jednoho členu zabírají </w:t>
      </w:r>
      <w:proofErr w:type="spellStart"/>
      <w:r>
        <w:t>samoopravné</w:t>
      </w:r>
      <w:proofErr w:type="spellEnd"/>
      <w:r>
        <w:t xml:space="preserve"> kódy, které jsou uloženo na </w:t>
      </w:r>
      <w:proofErr w:type="gramStart"/>
      <w:r>
        <w:t>členek</w:t>
      </w:r>
      <w:proofErr w:type="gramEnd"/>
      <w:r>
        <w:t xml:space="preserve"> střídavě</w:t>
      </w:r>
    </w:p>
    <w:p w:rsidR="006D4213" w:rsidRDefault="006D4213" w:rsidP="006D4213">
      <w:pPr>
        <w:pStyle w:val="Odstavecseseznamem"/>
        <w:numPr>
          <w:ilvl w:val="0"/>
          <w:numId w:val="19"/>
        </w:numPr>
      </w:pPr>
      <w:r>
        <w:t>Lze využít paralelní přistup k datům, protože další úsek dat je rozprostřen mezi více disků = rychlejší čtení</w:t>
      </w:r>
    </w:p>
    <w:p w:rsidR="006D4213" w:rsidRDefault="006D4213" w:rsidP="006D4213">
      <w:pPr>
        <w:pStyle w:val="Odstavecseseznamem"/>
        <w:numPr>
          <w:ilvl w:val="0"/>
          <w:numId w:val="19"/>
        </w:numPr>
      </w:pPr>
      <w:r>
        <w:t>Výsledná kapacita je součet všech připojených – 1 (paritní)</w:t>
      </w:r>
    </w:p>
    <w:p w:rsidR="006D4213" w:rsidRDefault="006D4213" w:rsidP="006D4213"/>
    <w:p w:rsidR="006D4213" w:rsidRDefault="006D4213" w:rsidP="006D4213">
      <w:pPr>
        <w:pStyle w:val="Point"/>
      </w:pPr>
      <w:r>
        <w:t>RAID 6</w:t>
      </w:r>
    </w:p>
    <w:p w:rsidR="006D4213" w:rsidRDefault="006D4213" w:rsidP="006D4213">
      <w:pPr>
        <w:pStyle w:val="Odstavecseseznamem"/>
        <w:numPr>
          <w:ilvl w:val="0"/>
          <w:numId w:val="20"/>
        </w:numPr>
      </w:pPr>
      <w:r>
        <w:rPr>
          <w:noProof/>
          <w:lang w:eastAsia="cs-CZ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3793490</wp:posOffset>
            </wp:positionH>
            <wp:positionV relativeFrom="paragraph">
              <wp:posOffset>15875</wp:posOffset>
            </wp:positionV>
            <wp:extent cx="2495550" cy="137985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Používá 2 paritní disky, přičemž každý z nich má </w:t>
      </w:r>
      <w:proofErr w:type="spellStart"/>
      <w:r>
        <w:t>samoopravný</w:t>
      </w:r>
      <w:proofErr w:type="spellEnd"/>
      <w:r>
        <w:t xml:space="preserve"> kód vypočten jiným způsobem.</w:t>
      </w:r>
    </w:p>
    <w:p w:rsidR="006D4213" w:rsidRDefault="006D4213" w:rsidP="006D4213">
      <w:pPr>
        <w:pStyle w:val="Odstavecseseznamem"/>
        <w:numPr>
          <w:ilvl w:val="0"/>
          <w:numId w:val="20"/>
        </w:numPr>
      </w:pPr>
      <w:r>
        <w:t>Paritní data jsou uložena střídavě ve všech discích.</w:t>
      </w:r>
    </w:p>
    <w:p w:rsidR="006D4213" w:rsidRDefault="006D4213" w:rsidP="006D4213">
      <w:pPr>
        <w:pStyle w:val="Odstavecseseznamem"/>
        <w:numPr>
          <w:ilvl w:val="0"/>
          <w:numId w:val="20"/>
        </w:numPr>
      </w:pPr>
      <w:r>
        <w:t>Výhodou je odolnost vůči výpadku dvou disků.</w:t>
      </w:r>
    </w:p>
    <w:p w:rsidR="006D4213" w:rsidRDefault="006D4213" w:rsidP="006D4213">
      <w:pPr>
        <w:pStyle w:val="Odstavecseseznamem"/>
        <w:numPr>
          <w:ilvl w:val="0"/>
          <w:numId w:val="20"/>
        </w:numPr>
      </w:pPr>
      <w:r>
        <w:t>Čtení je srovnatelné s </w:t>
      </w:r>
      <w:proofErr w:type="gramStart"/>
      <w:r>
        <w:t>RAID</w:t>
      </w:r>
      <w:proofErr w:type="gramEnd"/>
      <w:r>
        <w:t xml:space="preserve"> 5, ale zápis je pomalejší</w:t>
      </w:r>
    </w:p>
    <w:p w:rsidR="006D4213" w:rsidRDefault="006D4213" w:rsidP="006D4213">
      <w:pPr>
        <w:pStyle w:val="Odstavecseseznamem"/>
        <w:numPr>
          <w:ilvl w:val="0"/>
          <w:numId w:val="20"/>
        </w:numPr>
      </w:pPr>
      <w:r>
        <w:t>Celková kapacita je součet všech – 2 (paritní)</w:t>
      </w:r>
    </w:p>
    <w:p w:rsidR="006D4213" w:rsidRDefault="006D4213" w:rsidP="006D4213"/>
    <w:p w:rsidR="006D4213" w:rsidRDefault="006D4213" w:rsidP="006D4213">
      <w:pPr>
        <w:pStyle w:val="Point"/>
      </w:pPr>
      <w:r>
        <w:t>Víceúrovňové</w:t>
      </w:r>
    </w:p>
    <w:p w:rsidR="006D4213" w:rsidRDefault="002122AD" w:rsidP="006D4213">
      <w:pPr>
        <w:tabs>
          <w:tab w:val="left" w:pos="6120"/>
        </w:tabs>
        <w:rPr>
          <w:noProof/>
          <w:lang w:eastAsia="cs-CZ"/>
        </w:rPr>
      </w:pPr>
      <w:r>
        <w:rPr>
          <w:noProof/>
          <w:lang w:eastAsia="cs-CZ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3119755</wp:posOffset>
            </wp:positionH>
            <wp:positionV relativeFrom="paragraph">
              <wp:posOffset>104140</wp:posOffset>
            </wp:positionV>
            <wp:extent cx="2135505" cy="1804670"/>
            <wp:effectExtent l="1905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cs-CZ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336550</wp:posOffset>
            </wp:positionH>
            <wp:positionV relativeFrom="paragraph">
              <wp:posOffset>57150</wp:posOffset>
            </wp:positionV>
            <wp:extent cx="2129155" cy="1852295"/>
            <wp:effectExtent l="19050" t="0" r="4445" b="0"/>
            <wp:wrapSquare wrapText="bothSides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4213" w:rsidRDefault="006D4213" w:rsidP="006D4213">
      <w:pPr>
        <w:pStyle w:val="Nadpis1"/>
      </w:pPr>
      <w:r>
        <w:lastRenderedPageBreak/>
        <w:t xml:space="preserve">SSD (solid </w:t>
      </w:r>
      <w:proofErr w:type="spellStart"/>
      <w:r>
        <w:t>state</w:t>
      </w:r>
      <w:proofErr w:type="spellEnd"/>
      <w:r>
        <w:t xml:space="preserve"> drive)</w:t>
      </w:r>
    </w:p>
    <w:p w:rsidR="006D4213" w:rsidRDefault="006D4213" w:rsidP="006D4213">
      <w:pPr>
        <w:pStyle w:val="Odstavecseseznamem"/>
        <w:numPr>
          <w:ilvl w:val="0"/>
          <w:numId w:val="21"/>
        </w:numPr>
      </w:pPr>
      <w:r>
        <w:t>Byly navrhnuty, aby nahradily pevné disky</w:t>
      </w:r>
    </w:p>
    <w:p w:rsidR="006D4213" w:rsidRDefault="006D4213" w:rsidP="006D4213">
      <w:pPr>
        <w:pStyle w:val="Odstavecseseznamem"/>
        <w:numPr>
          <w:ilvl w:val="0"/>
          <w:numId w:val="21"/>
        </w:numPr>
      </w:pPr>
      <w:r>
        <w:t xml:space="preserve">Je založen na soustavě energeticky nezávislých </w:t>
      </w:r>
      <w:proofErr w:type="spellStart"/>
      <w:r>
        <w:t>flash</w:t>
      </w:r>
      <w:proofErr w:type="spellEnd"/>
      <w:r>
        <w:t xml:space="preserve"> pamětí, které jsou osazeny na destičce tištěného spoje.</w:t>
      </w:r>
    </w:p>
    <w:p w:rsidR="006D4213" w:rsidRDefault="006D4213" w:rsidP="006D4213">
      <w:pPr>
        <w:pStyle w:val="Odstavecseseznamem"/>
        <w:numPr>
          <w:ilvl w:val="0"/>
          <w:numId w:val="21"/>
        </w:numPr>
      </w:pPr>
      <w:r>
        <w:t>Jsou vyráběny ve velikostech: 1,8“ 2,5“ a 3,5“</w:t>
      </w:r>
    </w:p>
    <w:p w:rsidR="00351C4C" w:rsidRDefault="00351C4C" w:rsidP="006D4213">
      <w:pPr>
        <w:pStyle w:val="Odstavecseseznamem"/>
        <w:numPr>
          <w:ilvl w:val="0"/>
          <w:numId w:val="21"/>
        </w:numPr>
      </w:pPr>
      <w:r>
        <w:t xml:space="preserve">Komunikují skrze SATA, PATA i </w:t>
      </w:r>
      <w:proofErr w:type="spellStart"/>
      <w:r>
        <w:t>PCIe</w:t>
      </w:r>
      <w:proofErr w:type="spellEnd"/>
    </w:p>
    <w:p w:rsidR="00351C4C" w:rsidRDefault="00351C4C" w:rsidP="006D4213">
      <w:pPr>
        <w:pStyle w:val="Odstavecseseznamem"/>
        <w:numPr>
          <w:ilvl w:val="0"/>
          <w:numId w:val="21"/>
        </w:numPr>
      </w:pPr>
      <w:r>
        <w:t>Oproti pevným diskům neobsahuje žádné mechanické součásti, takže nelze tak snadno mechanicky poškodit (nejsou náchylné na otřesy), nedávají rušivé zvuky ani vibrace. Při práce spotřebují méně el. Energie a dosahují vysokých rychlostí díky velmi nízkým přístupovým dobám.</w:t>
      </w:r>
    </w:p>
    <w:p w:rsidR="00351C4C" w:rsidRDefault="00351C4C" w:rsidP="00351C4C">
      <w:pPr>
        <w:pStyle w:val="Odstavecseseznamem"/>
        <w:numPr>
          <w:ilvl w:val="0"/>
          <w:numId w:val="22"/>
        </w:numPr>
      </w:pPr>
      <w:r>
        <w:t xml:space="preserve">Pro uložení dat se používá </w:t>
      </w:r>
      <w:proofErr w:type="spellStart"/>
      <w:r>
        <w:t>nevolatilní</w:t>
      </w:r>
      <w:proofErr w:type="spellEnd"/>
      <w:r>
        <w:t xml:space="preserve"> elektricky programovatelné paměti typu </w:t>
      </w:r>
      <w:proofErr w:type="spellStart"/>
      <w:r w:rsidRPr="00351C4C">
        <w:rPr>
          <w:b/>
        </w:rPr>
        <w:t>flash</w:t>
      </w:r>
      <w:proofErr w:type="spellEnd"/>
      <w:r>
        <w:t>.</w:t>
      </w:r>
    </w:p>
    <w:p w:rsidR="00351C4C" w:rsidRDefault="00351C4C" w:rsidP="00351C4C">
      <w:pPr>
        <w:pStyle w:val="Odstavecseseznamem"/>
        <w:numPr>
          <w:ilvl w:val="0"/>
          <w:numId w:val="22"/>
        </w:numPr>
      </w:pPr>
      <w:r>
        <w:t>Tyto paměti jsou vnitřně organizované po blocích a každý blok lze programovat zvlášť</w:t>
      </w:r>
    </w:p>
    <w:p w:rsidR="00351C4C" w:rsidRDefault="00351C4C" w:rsidP="00351C4C">
      <w:pPr>
        <w:pStyle w:val="Odstavecseseznamem"/>
        <w:numPr>
          <w:ilvl w:val="0"/>
          <w:numId w:val="22"/>
        </w:numPr>
      </w:pPr>
      <w:r>
        <w:t xml:space="preserve">Data se dají uložit pouze, pokud je blok prázdný – používá technologii </w:t>
      </w:r>
      <w:r w:rsidRPr="00351C4C">
        <w:rPr>
          <w:b/>
        </w:rPr>
        <w:t>TRIM</w:t>
      </w:r>
      <w:r>
        <w:rPr>
          <w:b/>
        </w:rPr>
        <w:t xml:space="preserve">, </w:t>
      </w:r>
      <w:r>
        <w:t xml:space="preserve">která </w:t>
      </w:r>
      <w:r w:rsidR="00D21DDD">
        <w:t>dává informace o prázdných místech, které pak disk o volných chvílích maže</w:t>
      </w:r>
      <w:r>
        <w:t xml:space="preserve">. Oproti pevným diskům, kde </w:t>
      </w:r>
      <w:r w:rsidR="00D21DDD">
        <w:t>informace zůstala až do skutečného přepsání, zde dochází k odstranění již při mazání.</w:t>
      </w:r>
    </w:p>
    <w:p w:rsidR="00D21DDD" w:rsidRDefault="00D21DDD" w:rsidP="00351C4C">
      <w:pPr>
        <w:pStyle w:val="Odstavecseseznamem"/>
        <w:numPr>
          <w:ilvl w:val="0"/>
          <w:numId w:val="22"/>
        </w:numPr>
      </w:pPr>
      <w:r>
        <w:t>Kvůli životnosti jednotlivých paměťových míst se používá algoritmus, který zajišťuje, aby byla data rozložena rovnoměrně. Každé místo by se tak mělo používat stejně jako ostatní. Data tedy nejsou nahrávána v souvislých blocích, ale jsou náhodně rozprostřena po disku. To způsobuje komplikaci při záchraně dat – pokud nevíme algoritmus pro rozmístění dat, nemůžeme je správně poskládat.</w:t>
      </w:r>
    </w:p>
    <w:p w:rsidR="00D21DDD" w:rsidRDefault="00D21DDD" w:rsidP="00D21DDD">
      <w:pPr>
        <w:pStyle w:val="Point"/>
      </w:pPr>
      <w:r>
        <w:t>Princip zápisu a čtení FLASH paměti</w:t>
      </w:r>
    </w:p>
    <w:p w:rsidR="004C0333" w:rsidRDefault="004C0333" w:rsidP="00D21DDD">
      <w:pPr>
        <w:pStyle w:val="Odstavecseseznamem"/>
        <w:numPr>
          <w:ilvl w:val="0"/>
          <w:numId w:val="23"/>
        </w:numPr>
      </w:pPr>
      <w:proofErr w:type="spellStart"/>
      <w:r>
        <w:t>Flash</w:t>
      </w:r>
      <w:proofErr w:type="spellEnd"/>
      <w:r>
        <w:t xml:space="preserve"> paměť je paměť typu </w:t>
      </w:r>
      <w:r w:rsidRPr="00791B50">
        <w:rPr>
          <w:b/>
        </w:rPr>
        <w:t>EEPROM</w:t>
      </w:r>
      <w:r>
        <w:t xml:space="preserve"> – elektricky mazatelná a programovatelná paměť.</w:t>
      </w:r>
    </w:p>
    <w:p w:rsidR="004C0333" w:rsidRDefault="004C0333" w:rsidP="00D21DDD">
      <w:pPr>
        <w:pStyle w:val="Odstavecseseznamem"/>
        <w:numPr>
          <w:ilvl w:val="0"/>
          <w:numId w:val="23"/>
        </w:numPr>
      </w:pPr>
      <w:r>
        <w:t>Je tvořena sítí řádků a sloupců, na jejichž průsečících leží jednotlivé buňky. Každá buňka obsahuje 1 unipolární tranzistor, který má nad sebou umístěna 2 hradla, vzájemně izolovaná tenkou oxidovou vrstvičkou. Horní hradlo (CG - řídící) je připojeno na sběrnici řádků a spodní hradlo není připojeno nikam (FC - je plovoucí), na kterou se dostane náboj tunelováním z řídícího hradla</w:t>
      </w:r>
    </w:p>
    <w:p w:rsidR="004C0333" w:rsidRDefault="00726EE1" w:rsidP="00D21DDD">
      <w:pPr>
        <w:pStyle w:val="Odstavecseseznamem"/>
        <w:numPr>
          <w:ilvl w:val="0"/>
          <w:numId w:val="23"/>
        </w:numPr>
      </w:pPr>
      <w:r>
        <w:t>Při čtení se na CG přivede čtecí napětí a podle velikost napětí na FG se zjistí, zda je to 1 / 0 (teče / neteče)</w:t>
      </w:r>
    </w:p>
    <w:p w:rsidR="004C0333" w:rsidRDefault="004C0333" w:rsidP="00D21DDD">
      <w:pPr>
        <w:pStyle w:val="Odstavecseseznamem"/>
        <w:numPr>
          <w:ilvl w:val="0"/>
          <w:numId w:val="23"/>
        </w:numPr>
      </w:pPr>
      <w:r>
        <w:t>Pro mazání se přivede velká napěťový rozdíl mezi CG a zdroj, což odvede elektrony pryč.</w:t>
      </w:r>
    </w:p>
    <w:p w:rsidR="004C0333" w:rsidRDefault="00726EE1" w:rsidP="00726EE1">
      <w:pPr>
        <w:pStyle w:val="Odstavecseseznamem"/>
        <w:numPr>
          <w:ilvl w:val="0"/>
          <w:numId w:val="23"/>
        </w:numPr>
      </w:pPr>
      <w:r>
        <w:t>Buňky nesou typicky 1 bit (SLC), což vede k lepší stabilitě informace a rychlejšímu zápisu. Mohou mít ale také více – MLC, což vede k větší hustotě informace.</w:t>
      </w:r>
    </w:p>
    <w:p w:rsidR="00726EE1" w:rsidRDefault="00726EE1" w:rsidP="00726EE1">
      <w:pPr>
        <w:pStyle w:val="Nadpis1"/>
      </w:pPr>
      <w:r>
        <w:t>Paměťové karty</w:t>
      </w:r>
    </w:p>
    <w:p w:rsidR="00726EE1" w:rsidRDefault="00726EE1" w:rsidP="00726EE1">
      <w:pPr>
        <w:pStyle w:val="Odstavecseseznamem"/>
        <w:numPr>
          <w:ilvl w:val="0"/>
          <w:numId w:val="24"/>
        </w:numPr>
      </w:pPr>
      <w:r>
        <w:t>Elektronické zařízení sloužící k ukládání dat.</w:t>
      </w:r>
    </w:p>
    <w:p w:rsidR="00726EE1" w:rsidRDefault="00726EE1" w:rsidP="00726EE1">
      <w:pPr>
        <w:pStyle w:val="Odstavecseseznamem"/>
        <w:numPr>
          <w:ilvl w:val="0"/>
          <w:numId w:val="24"/>
        </w:numPr>
      </w:pPr>
      <w:r>
        <w:t xml:space="preserve">Používá se v digitálních fotoaparátech, PDA, laptopech, telefonech </w:t>
      </w:r>
      <w:proofErr w:type="spellStart"/>
      <w:r>
        <w:t>etc</w:t>
      </w:r>
      <w:proofErr w:type="spellEnd"/>
      <w:r>
        <w:t>…</w:t>
      </w:r>
    </w:p>
    <w:p w:rsidR="00726EE1" w:rsidRDefault="00726EE1" w:rsidP="00726EE1">
      <w:pPr>
        <w:pStyle w:val="Odstavecseseznamem"/>
        <w:numPr>
          <w:ilvl w:val="0"/>
          <w:numId w:val="24"/>
        </w:numPr>
      </w:pPr>
      <w:r>
        <w:t>Je založena na paměti typu FLASH</w:t>
      </w:r>
    </w:p>
    <w:p w:rsidR="00726EE1" w:rsidRDefault="00726EE1" w:rsidP="00726EE1">
      <w:pPr>
        <w:pStyle w:val="Odstavecseseznamem"/>
        <w:numPr>
          <w:ilvl w:val="0"/>
          <w:numId w:val="24"/>
        </w:numPr>
      </w:pPr>
      <w:r>
        <w:t>Byly navrženy jako náhrada pevného disku pro zařízení, ve kterých se HDD nemohli použít (např. kvůli velikosti)</w:t>
      </w:r>
    </w:p>
    <w:p w:rsidR="00726EE1" w:rsidRDefault="00726EE1" w:rsidP="00726EE1">
      <w:pPr>
        <w:pStyle w:val="Point"/>
      </w:pPr>
      <w:r>
        <w:t>SD (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digital</w:t>
      </w:r>
      <w:proofErr w:type="spellEnd"/>
      <w:r>
        <w:t>)</w:t>
      </w:r>
    </w:p>
    <w:p w:rsidR="00726EE1" w:rsidRDefault="00726EE1" w:rsidP="00726EE1">
      <w:pPr>
        <w:pStyle w:val="Odstavecseseznamem"/>
        <w:numPr>
          <w:ilvl w:val="0"/>
          <w:numId w:val="25"/>
        </w:numPr>
      </w:pPr>
      <w:r>
        <w:lastRenderedPageBreak/>
        <w:t>Karta vytvořena na základě formátu MMC (</w:t>
      </w:r>
      <w:proofErr w:type="spellStart"/>
      <w:r>
        <w:t>MuiltiMediaCard</w:t>
      </w:r>
      <w:proofErr w:type="spellEnd"/>
      <w:r>
        <w:t>)</w:t>
      </w:r>
    </w:p>
    <w:p w:rsidR="00726EE1" w:rsidRDefault="00726EE1" w:rsidP="00E73D4E">
      <w:pPr>
        <w:pStyle w:val="Odstavecseseznamem"/>
        <w:numPr>
          <w:ilvl w:val="0"/>
          <w:numId w:val="25"/>
        </w:numPr>
      </w:pPr>
      <w:r>
        <w:t xml:space="preserve">Oproti MMC mají malý postraní vypínač na ochranu proti nechtěnému zápisu. Pokud je nastaven na </w:t>
      </w:r>
      <w:r w:rsidRPr="00726EE1">
        <w:rPr>
          <w:b/>
        </w:rPr>
        <w:t>LOCK</w:t>
      </w:r>
      <w:r>
        <w:t xml:space="preserve">, nelze na kartu nic ukládat, ani uložená data jakkoli měnit (musí být nastaven na </w:t>
      </w:r>
      <w:r w:rsidRPr="00726EE1">
        <w:rPr>
          <w:b/>
        </w:rPr>
        <w:t>OPEN</w:t>
      </w:r>
      <w:r>
        <w:t>)</w:t>
      </w:r>
    </w:p>
    <w:p w:rsidR="00726EE1" w:rsidRDefault="00726EE1" w:rsidP="00E73D4E">
      <w:pPr>
        <w:pStyle w:val="Odstavecseseznamem"/>
        <w:numPr>
          <w:ilvl w:val="0"/>
          <w:numId w:val="25"/>
        </w:numPr>
      </w:pPr>
      <w:r>
        <w:t xml:space="preserve">Rozměry: </w:t>
      </w:r>
      <w:r w:rsidRPr="00726EE1">
        <w:rPr>
          <w:b/>
        </w:rPr>
        <w:t>SD</w:t>
      </w:r>
      <w:r>
        <w:rPr>
          <w:b/>
        </w:rPr>
        <w:t xml:space="preserve"> (24x32 mm)</w:t>
      </w:r>
      <w:r>
        <w:t xml:space="preserve">, </w:t>
      </w:r>
      <w:proofErr w:type="spellStart"/>
      <w:r w:rsidRPr="00726EE1">
        <w:rPr>
          <w:b/>
        </w:rPr>
        <w:t>miniSD</w:t>
      </w:r>
      <w:proofErr w:type="spellEnd"/>
      <w:r>
        <w:rPr>
          <w:b/>
        </w:rPr>
        <w:t xml:space="preserve"> (20x21,5 mm)</w:t>
      </w:r>
      <w:r>
        <w:t xml:space="preserve">, </w:t>
      </w:r>
      <w:proofErr w:type="spellStart"/>
      <w:r w:rsidRPr="00726EE1">
        <w:rPr>
          <w:b/>
        </w:rPr>
        <w:t>microSD</w:t>
      </w:r>
      <w:proofErr w:type="spellEnd"/>
      <w:r>
        <w:rPr>
          <w:b/>
        </w:rPr>
        <w:t xml:space="preserve"> (15x11 mm)</w:t>
      </w:r>
    </w:p>
    <w:p w:rsidR="00726EE1" w:rsidRDefault="00726EE1" w:rsidP="00726EE1">
      <w:pPr>
        <w:pStyle w:val="Point"/>
      </w:pPr>
      <w:proofErr w:type="spellStart"/>
      <w:r>
        <w:t>xD</w:t>
      </w:r>
      <w:proofErr w:type="spellEnd"/>
      <w:r>
        <w:t xml:space="preserve"> (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digital</w:t>
      </w:r>
      <w:proofErr w:type="spellEnd"/>
      <w:r>
        <w:t>)</w:t>
      </w:r>
    </w:p>
    <w:p w:rsidR="00726EE1" w:rsidRDefault="0014496C" w:rsidP="00726EE1">
      <w:pPr>
        <w:pStyle w:val="Odstavecseseznamem"/>
        <w:numPr>
          <w:ilvl w:val="0"/>
          <w:numId w:val="26"/>
        </w:numPr>
      </w:pPr>
      <w:r>
        <w:t>Používá se v </w:t>
      </w:r>
      <w:proofErr w:type="gramStart"/>
      <w:r>
        <w:t>digitální</w:t>
      </w:r>
      <w:proofErr w:type="gramEnd"/>
      <w:r>
        <w:t xml:space="preserve"> fotoaparátech.</w:t>
      </w:r>
    </w:p>
    <w:p w:rsidR="0014496C" w:rsidRDefault="0014496C" w:rsidP="00726EE1">
      <w:pPr>
        <w:pStyle w:val="Odstavecseseznamem"/>
        <w:numPr>
          <w:ilvl w:val="0"/>
          <w:numId w:val="26"/>
        </w:numPr>
      </w:pPr>
      <w:r>
        <w:t>Má rozměry 20 x 25x 1,78 mm a váhu 2,8 g</w:t>
      </w:r>
    </w:p>
    <w:p w:rsidR="00726EE1" w:rsidRDefault="0014496C" w:rsidP="0014496C">
      <w:pPr>
        <w:pStyle w:val="Nadpis2"/>
      </w:pPr>
      <w:r>
        <w:t>Varianty</w:t>
      </w:r>
    </w:p>
    <w:p w:rsidR="0014496C" w:rsidRDefault="0014496C" w:rsidP="0014496C">
      <w:pPr>
        <w:pStyle w:val="Odstavecseseznamem"/>
        <w:numPr>
          <w:ilvl w:val="0"/>
          <w:numId w:val="27"/>
        </w:numPr>
      </w:pPr>
      <w:r>
        <w:t xml:space="preserve">M – </w:t>
      </w:r>
      <w:proofErr w:type="spellStart"/>
      <w:r>
        <w:t>kapcita</w:t>
      </w:r>
      <w:proofErr w:type="spellEnd"/>
      <w:r>
        <w:t xml:space="preserve"> až 2 GB, rychlost 4 MB / s</w:t>
      </w:r>
    </w:p>
    <w:p w:rsidR="0014496C" w:rsidRDefault="0014496C" w:rsidP="0014496C">
      <w:pPr>
        <w:pStyle w:val="Odstavecseseznamem"/>
        <w:numPr>
          <w:ilvl w:val="0"/>
          <w:numId w:val="27"/>
        </w:numPr>
      </w:pPr>
      <w:r>
        <w:t>H – kapacita až 2GB, rychlost 5 MB / s</w:t>
      </w:r>
    </w:p>
    <w:p w:rsidR="0014496C" w:rsidRPr="0014496C" w:rsidRDefault="0014496C" w:rsidP="0014496C">
      <w:pPr>
        <w:pStyle w:val="Odstavecseseznamem"/>
        <w:numPr>
          <w:ilvl w:val="0"/>
          <w:numId w:val="27"/>
        </w:numPr>
      </w:pPr>
      <w:r>
        <w:t>M+ - kapacita až 2GB, rychlost 7 MB / s</w:t>
      </w:r>
    </w:p>
    <w:p w:rsidR="00726EE1" w:rsidRDefault="0014496C" w:rsidP="0014496C">
      <w:pPr>
        <w:pStyle w:val="Point"/>
      </w:pPr>
      <w:r>
        <w:t>CF (</w:t>
      </w:r>
      <w:proofErr w:type="spellStart"/>
      <w:r>
        <w:t>CompactFlash</w:t>
      </w:r>
      <w:proofErr w:type="spellEnd"/>
      <w:r>
        <w:t>)</w:t>
      </w:r>
    </w:p>
    <w:p w:rsidR="0014496C" w:rsidRDefault="00791B50" w:rsidP="00791B50">
      <w:pPr>
        <w:pStyle w:val="Odstavecseseznamem"/>
        <w:numPr>
          <w:ilvl w:val="0"/>
          <w:numId w:val="29"/>
        </w:numPr>
      </w:pPr>
      <w:r>
        <w:t>Původně v přenosných elektronických zařízeních, dnes se používají v průmyslových počítačích s nízkou spotřebou a profesionálních digitálních fotoaparátech.</w:t>
      </w:r>
    </w:p>
    <w:p w:rsidR="00791B50" w:rsidRDefault="00791B50" w:rsidP="00791B50">
      <w:pPr>
        <w:pStyle w:val="Odstavecseseznamem"/>
        <w:numPr>
          <w:ilvl w:val="0"/>
          <w:numId w:val="29"/>
        </w:numPr>
      </w:pPr>
      <w:r>
        <w:t>Dvě varianty: Type I (tloušťka 3,3 mm) a Type II (tloušťka 5 mm).</w:t>
      </w:r>
    </w:p>
    <w:p w:rsidR="00791B50" w:rsidRDefault="00791B50" w:rsidP="00791B50">
      <w:pPr>
        <w:pStyle w:val="Odstavecseseznamem"/>
        <w:numPr>
          <w:ilvl w:val="0"/>
          <w:numId w:val="29"/>
        </w:numPr>
      </w:pPr>
      <w:r>
        <w:t>Rozhraní používá ATA, rychlostní a kapacitní specifikace odpovídají režimu ATA</w:t>
      </w:r>
    </w:p>
    <w:p w:rsidR="0014496C" w:rsidRDefault="0014496C" w:rsidP="0014496C">
      <w:pPr>
        <w:pStyle w:val="Point"/>
      </w:pPr>
      <w:r>
        <w:t>MS (</w:t>
      </w:r>
      <w:proofErr w:type="spellStart"/>
      <w:r w:rsidR="00791B50">
        <w:t>memory</w:t>
      </w:r>
      <w:proofErr w:type="spellEnd"/>
      <w:r w:rsidR="00791B50">
        <w:t xml:space="preserve"> </w:t>
      </w:r>
      <w:proofErr w:type="spellStart"/>
      <w:r w:rsidR="00791B50">
        <w:t>stick</w:t>
      </w:r>
      <w:proofErr w:type="spellEnd"/>
      <w:r>
        <w:t>)</w:t>
      </w:r>
    </w:p>
    <w:p w:rsidR="00791B50" w:rsidRDefault="00791B50" w:rsidP="00791B50">
      <w:pPr>
        <w:pStyle w:val="Odstavecseseznamem"/>
        <w:numPr>
          <w:ilvl w:val="0"/>
          <w:numId w:val="30"/>
        </w:numPr>
      </w:pPr>
      <w:r>
        <w:t>Označení pro vyjímatelnou paměťovou kartu</w:t>
      </w:r>
    </w:p>
    <w:p w:rsidR="00791B50" w:rsidRDefault="00791B50" w:rsidP="00791B50">
      <w:pPr>
        <w:pStyle w:val="Nadpis1"/>
      </w:pPr>
      <w:r>
        <w:rPr>
          <w:noProof/>
          <w:lang w:eastAsia="cs-CZ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4043680</wp:posOffset>
            </wp:positionH>
            <wp:positionV relativeFrom="paragraph">
              <wp:posOffset>327660</wp:posOffset>
            </wp:positionV>
            <wp:extent cx="3221355" cy="14478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Optická média</w:t>
      </w:r>
    </w:p>
    <w:p w:rsidR="00791B50" w:rsidRDefault="00791B50" w:rsidP="00791B50">
      <w:pPr>
        <w:pStyle w:val="Odstavecseseznamem"/>
        <w:numPr>
          <w:ilvl w:val="0"/>
          <w:numId w:val="30"/>
        </w:numPr>
      </w:pPr>
      <w:r>
        <w:t>Optický disk je plochý, kruhový disk (typicky o průměru 12 cm, 8 cm v případě mini-disků) na který se zaznamenávají binární data ve formě prohlubní (0) a výstupků (1) na speciální materiál (často hliník).</w:t>
      </w:r>
    </w:p>
    <w:p w:rsidR="004C3BEB" w:rsidRDefault="004C3BEB" w:rsidP="004C3BEB">
      <w:pPr>
        <w:pStyle w:val="Odstavecseseznamem"/>
        <w:numPr>
          <w:ilvl w:val="0"/>
          <w:numId w:val="30"/>
        </w:numPr>
      </w:pPr>
      <w:r>
        <w:t xml:space="preserve">Data jsou uspořádána ve spirále po celém povrchu, směrem zevnitř disku ven.  Jsou ukládána pomocí laseru nebo lisovacího stroje a lze je </w:t>
      </w:r>
      <w:proofErr w:type="gramStart"/>
      <w:r>
        <w:t>přečíst pokud</w:t>
      </w:r>
      <w:proofErr w:type="gramEnd"/>
      <w:r>
        <w:t xml:space="preserve"> je stopa dat osvětlena laserovou diodou v optické mechanice, kde je disk roztočen rychlosti kolem 4000 </w:t>
      </w:r>
      <w:proofErr w:type="spellStart"/>
      <w:r>
        <w:t>ot</w:t>
      </w:r>
      <w:proofErr w:type="spellEnd"/>
      <w:r>
        <w:t>/ min (dle mechaniky).</w:t>
      </w:r>
    </w:p>
    <w:p w:rsidR="004C3BEB" w:rsidRDefault="004C3BEB" w:rsidP="004C3BEB">
      <w:pPr>
        <w:pStyle w:val="Odstavecseseznamem"/>
        <w:numPr>
          <w:ilvl w:val="0"/>
          <w:numId w:val="30"/>
        </w:numPr>
      </w:pPr>
      <w:r>
        <w:t xml:space="preserve">Jelikož disky nemají žádný integrovaný kryt, jsou náchylné na poškození (škrábance, otisky </w:t>
      </w:r>
      <w:proofErr w:type="gramStart"/>
      <w:r>
        <w:t>prstů..)</w:t>
      </w:r>
      <w:proofErr w:type="gramEnd"/>
    </w:p>
    <w:p w:rsidR="00A233AA" w:rsidRDefault="00A233AA" w:rsidP="004C3BEB">
      <w:pPr>
        <w:pStyle w:val="Odstavecseseznamem"/>
        <w:numPr>
          <w:ilvl w:val="0"/>
          <w:numId w:val="30"/>
        </w:numPr>
      </w:pPr>
      <w:r>
        <w:t>Životnost disků je až 100 let (za určité teploty a vlhkosti)</w:t>
      </w:r>
    </w:p>
    <w:p w:rsidR="004C3BEB" w:rsidRDefault="004C3BEB" w:rsidP="004C3BEB">
      <w:pPr>
        <w:pStyle w:val="Nadpis1"/>
      </w:pPr>
      <w:r>
        <w:t>Dělení podle počtu zápisů</w:t>
      </w:r>
    </w:p>
    <w:p w:rsidR="004C3BEB" w:rsidRDefault="00B45829" w:rsidP="004C3BEB">
      <w:pPr>
        <w:pStyle w:val="Point"/>
      </w:pPr>
      <w:r>
        <w:t>Lisovaný disk (RO</w:t>
      </w:r>
      <w:bookmarkStart w:id="0" w:name="_GoBack"/>
      <w:bookmarkEnd w:id="0"/>
      <w:r w:rsidR="004C3BEB">
        <w:t>)</w:t>
      </w:r>
    </w:p>
    <w:p w:rsidR="004C3BEB" w:rsidRDefault="004C3BEB" w:rsidP="004C3BEB">
      <w:pPr>
        <w:pStyle w:val="Odstavecseseznamem"/>
        <w:numPr>
          <w:ilvl w:val="0"/>
          <w:numId w:val="32"/>
        </w:numPr>
      </w:pPr>
      <w:r>
        <w:t xml:space="preserve">Nelze na něj zapisovat </w:t>
      </w:r>
    </w:p>
    <w:p w:rsidR="004C3BEB" w:rsidRDefault="00A233AA" w:rsidP="004C3BEB">
      <w:pPr>
        <w:pStyle w:val="Point"/>
      </w:pPr>
      <w:proofErr w:type="spellStart"/>
      <w:r>
        <w:lastRenderedPageBreak/>
        <w:t>Zapisovatelný</w:t>
      </w:r>
      <w:proofErr w:type="spellEnd"/>
      <w:r w:rsidR="004C3BEB">
        <w:t xml:space="preserve"> (R - </w:t>
      </w:r>
      <w:proofErr w:type="spellStart"/>
      <w:r w:rsidR="004C3BEB">
        <w:t>recordable</w:t>
      </w:r>
      <w:proofErr w:type="spellEnd"/>
      <w:r w:rsidR="004C3BEB">
        <w:t>)</w:t>
      </w:r>
    </w:p>
    <w:p w:rsidR="004C3BEB" w:rsidRDefault="004C3BEB" w:rsidP="004C3BEB">
      <w:pPr>
        <w:pStyle w:val="Odstavecseseznamem"/>
        <w:numPr>
          <w:ilvl w:val="0"/>
          <w:numId w:val="31"/>
        </w:numPr>
      </w:pPr>
      <w:r>
        <w:t>Lze jednou zapsat</w:t>
      </w:r>
    </w:p>
    <w:p w:rsidR="004C3BEB" w:rsidRDefault="004C3BEB" w:rsidP="004C3BEB">
      <w:pPr>
        <w:pStyle w:val="Odstavecseseznamem"/>
        <w:numPr>
          <w:ilvl w:val="0"/>
          <w:numId w:val="31"/>
        </w:numPr>
      </w:pPr>
      <w:r>
        <w:t>Vrstva pro záznam je z organického barviva mezi substrátem a odrazovou vrstvou.</w:t>
      </w:r>
    </w:p>
    <w:p w:rsidR="004C3BEB" w:rsidRDefault="004C3BEB" w:rsidP="004C3BEB">
      <w:pPr>
        <w:pStyle w:val="Point"/>
      </w:pPr>
      <w:r>
        <w:t xml:space="preserve">Přepisovatelný (RW - </w:t>
      </w:r>
      <w:proofErr w:type="spellStart"/>
      <w:r>
        <w:t>rewritable</w:t>
      </w:r>
      <w:proofErr w:type="spellEnd"/>
      <w:r>
        <w:t>)</w:t>
      </w:r>
    </w:p>
    <w:p w:rsidR="004C3BEB" w:rsidRDefault="004C3BEB" w:rsidP="004C3BEB">
      <w:pPr>
        <w:pStyle w:val="Odstavecseseznamem"/>
        <w:numPr>
          <w:ilvl w:val="0"/>
          <w:numId w:val="33"/>
        </w:numPr>
      </w:pPr>
      <w:r>
        <w:t>Lze zapisovat vícekrát</w:t>
      </w:r>
    </w:p>
    <w:p w:rsidR="004C3BEB" w:rsidRDefault="004C3BEB" w:rsidP="004C3BEB">
      <w:pPr>
        <w:pStyle w:val="Odstavecseseznamem"/>
        <w:numPr>
          <w:ilvl w:val="0"/>
          <w:numId w:val="33"/>
        </w:numPr>
      </w:pPr>
      <w:r>
        <w:t>Záznamová vrstva je ze slitiny složené z </w:t>
      </w:r>
      <w:proofErr w:type="spellStart"/>
      <w:r>
        <w:t>phase</w:t>
      </w:r>
      <w:proofErr w:type="spellEnd"/>
      <w:r>
        <w:t>-</w:t>
      </w:r>
      <w:proofErr w:type="spellStart"/>
      <w:r>
        <w:t>change</w:t>
      </w:r>
      <w:proofErr w:type="spellEnd"/>
      <w:r>
        <w:t xml:space="preserve"> </w:t>
      </w:r>
      <w:proofErr w:type="gramStart"/>
      <w:r>
        <w:t>materiálu</w:t>
      </w:r>
      <w:r w:rsidR="00A233AA">
        <w:t xml:space="preserve"> </w:t>
      </w:r>
      <w:r>
        <w:t>, nejčastěji</w:t>
      </w:r>
      <w:proofErr w:type="gramEnd"/>
      <w:r>
        <w:t xml:space="preserve"> slitiny stříbra, india, antimonu a telluru.</w:t>
      </w:r>
    </w:p>
    <w:p w:rsidR="004C3BEB" w:rsidRDefault="004C3BEB" w:rsidP="004C3BEB">
      <w:pPr>
        <w:pStyle w:val="Nadpis1"/>
      </w:pPr>
      <w:r>
        <w:t>Dělení podle typu a kapacity disků</w:t>
      </w:r>
    </w:p>
    <w:p w:rsidR="004C3BEB" w:rsidRDefault="004C3BEB" w:rsidP="004C3BEB">
      <w:pPr>
        <w:pStyle w:val="Point"/>
      </w:pPr>
      <w:r>
        <w:t>CD</w:t>
      </w:r>
    </w:p>
    <w:p w:rsidR="00A233AA" w:rsidRDefault="004C3BEB" w:rsidP="00A233AA">
      <w:pPr>
        <w:pStyle w:val="Odstavecseseznamem"/>
        <w:numPr>
          <w:ilvl w:val="0"/>
          <w:numId w:val="34"/>
        </w:numPr>
      </w:pPr>
      <w:r>
        <w:t>Kapacita 700 MB</w:t>
      </w:r>
    </w:p>
    <w:p w:rsidR="00A233AA" w:rsidRDefault="00A233AA" w:rsidP="00A233AA">
      <w:pPr>
        <w:pStyle w:val="Point"/>
      </w:pPr>
      <w:r>
        <w:t>DVD</w:t>
      </w:r>
    </w:p>
    <w:p w:rsidR="00A233AA" w:rsidRDefault="00A233AA" w:rsidP="00A233AA">
      <w:pPr>
        <w:pStyle w:val="Odstavecseseznamem"/>
        <w:numPr>
          <w:ilvl w:val="0"/>
          <w:numId w:val="34"/>
        </w:numPr>
      </w:pPr>
      <w:r>
        <w:t>Kapacita: 4,7 GB (jednovrstvý) a 8,5 GB (dvouvrstvý)</w:t>
      </w:r>
    </w:p>
    <w:p w:rsidR="00A233AA" w:rsidRDefault="00A233AA" w:rsidP="00A233AA">
      <w:pPr>
        <w:pStyle w:val="Point"/>
      </w:pPr>
      <w:r>
        <w:t xml:space="preserve">BD </w:t>
      </w:r>
    </w:p>
    <w:p w:rsidR="00A233AA" w:rsidRDefault="00A233AA" w:rsidP="00A233AA">
      <w:pPr>
        <w:pStyle w:val="Odstavecseseznamem"/>
        <w:numPr>
          <w:ilvl w:val="0"/>
          <w:numId w:val="34"/>
        </w:numPr>
      </w:pPr>
      <w:r>
        <w:t>Kapacita 25 GB (jednovrstvý), 50 GB (dvouvrstvý), 100 GB (trojvrstvý) a 128 GB (čtyřvrství)</w:t>
      </w:r>
    </w:p>
    <w:p w:rsidR="00A233AA" w:rsidRPr="00A233AA" w:rsidRDefault="00A233AA" w:rsidP="00A233AA"/>
    <w:p w:rsidR="004C3BEB" w:rsidRPr="004C3BEB" w:rsidRDefault="00A233AA" w:rsidP="004C3BEB">
      <w:r>
        <w:t>Vícevrstvé disky: spodní vrstva disku je polopropustná a laser umí dynamicky zaostřit na různé vrstvy.</w:t>
      </w:r>
    </w:p>
    <w:p w:rsidR="004C3BEB" w:rsidRPr="004C3BEB" w:rsidRDefault="004C3BEB" w:rsidP="004C3BEB"/>
    <w:p w:rsidR="004C3BEB" w:rsidRPr="004C3BEB" w:rsidRDefault="004C3BEB" w:rsidP="004C3BEB"/>
    <w:sectPr w:rsidR="004C3BEB" w:rsidRPr="004C3BEB" w:rsidSect="00AE1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055DF"/>
    <w:multiLevelType w:val="hybridMultilevel"/>
    <w:tmpl w:val="D3BA17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C05079"/>
    <w:multiLevelType w:val="hybridMultilevel"/>
    <w:tmpl w:val="D5CEFCF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3B41FC"/>
    <w:multiLevelType w:val="hybridMultilevel"/>
    <w:tmpl w:val="337EEB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4656E6"/>
    <w:multiLevelType w:val="hybridMultilevel"/>
    <w:tmpl w:val="61C89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9E5671"/>
    <w:multiLevelType w:val="hybridMultilevel"/>
    <w:tmpl w:val="F80ED0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CB3BD2"/>
    <w:multiLevelType w:val="hybridMultilevel"/>
    <w:tmpl w:val="30B62B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553805"/>
    <w:multiLevelType w:val="hybridMultilevel"/>
    <w:tmpl w:val="8F2E6F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375F14"/>
    <w:multiLevelType w:val="hybridMultilevel"/>
    <w:tmpl w:val="8D6837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9D4DEE"/>
    <w:multiLevelType w:val="hybridMultilevel"/>
    <w:tmpl w:val="04744F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3B4FBD"/>
    <w:multiLevelType w:val="hybridMultilevel"/>
    <w:tmpl w:val="051C79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40721A"/>
    <w:multiLevelType w:val="hybridMultilevel"/>
    <w:tmpl w:val="22FEED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B841D5"/>
    <w:multiLevelType w:val="hybridMultilevel"/>
    <w:tmpl w:val="9C6E99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893374"/>
    <w:multiLevelType w:val="hybridMultilevel"/>
    <w:tmpl w:val="41D01F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DE60A2"/>
    <w:multiLevelType w:val="hybridMultilevel"/>
    <w:tmpl w:val="B4D03B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F550D9"/>
    <w:multiLevelType w:val="hybridMultilevel"/>
    <w:tmpl w:val="93E68A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CC1202"/>
    <w:multiLevelType w:val="hybridMultilevel"/>
    <w:tmpl w:val="1D9676F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E1370F"/>
    <w:multiLevelType w:val="hybridMultilevel"/>
    <w:tmpl w:val="171613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5612EA9"/>
    <w:multiLevelType w:val="hybridMultilevel"/>
    <w:tmpl w:val="919EF8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7A52CC5"/>
    <w:multiLevelType w:val="hybridMultilevel"/>
    <w:tmpl w:val="5A887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924DC6"/>
    <w:multiLevelType w:val="hybridMultilevel"/>
    <w:tmpl w:val="E72AC5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07B1A6D"/>
    <w:multiLevelType w:val="hybridMultilevel"/>
    <w:tmpl w:val="12046F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53D1A2A"/>
    <w:multiLevelType w:val="hybridMultilevel"/>
    <w:tmpl w:val="EB6640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8084F31"/>
    <w:multiLevelType w:val="hybridMultilevel"/>
    <w:tmpl w:val="7C1482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7D7790"/>
    <w:multiLevelType w:val="hybridMultilevel"/>
    <w:tmpl w:val="559478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82577CB"/>
    <w:multiLevelType w:val="hybridMultilevel"/>
    <w:tmpl w:val="DC08B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164047"/>
    <w:multiLevelType w:val="hybridMultilevel"/>
    <w:tmpl w:val="62748C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912FA0"/>
    <w:multiLevelType w:val="hybridMultilevel"/>
    <w:tmpl w:val="AE8479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5E2DAE"/>
    <w:multiLevelType w:val="hybridMultilevel"/>
    <w:tmpl w:val="38880A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8173398"/>
    <w:multiLevelType w:val="hybridMultilevel"/>
    <w:tmpl w:val="1E32C9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E73529"/>
    <w:multiLevelType w:val="hybridMultilevel"/>
    <w:tmpl w:val="438235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8E4791"/>
    <w:multiLevelType w:val="hybridMultilevel"/>
    <w:tmpl w:val="9794B5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747618F"/>
    <w:multiLevelType w:val="hybridMultilevel"/>
    <w:tmpl w:val="DF4286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D30F0C"/>
    <w:multiLevelType w:val="hybridMultilevel"/>
    <w:tmpl w:val="2D36FF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F692417"/>
    <w:multiLevelType w:val="hybridMultilevel"/>
    <w:tmpl w:val="6FACA0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22"/>
  </w:num>
  <w:num w:numId="4">
    <w:abstractNumId w:val="1"/>
  </w:num>
  <w:num w:numId="5">
    <w:abstractNumId w:val="15"/>
  </w:num>
  <w:num w:numId="6">
    <w:abstractNumId w:val="8"/>
  </w:num>
  <w:num w:numId="7">
    <w:abstractNumId w:val="9"/>
  </w:num>
  <w:num w:numId="8">
    <w:abstractNumId w:val="24"/>
  </w:num>
  <w:num w:numId="9">
    <w:abstractNumId w:val="30"/>
  </w:num>
  <w:num w:numId="10">
    <w:abstractNumId w:val="4"/>
  </w:num>
  <w:num w:numId="11">
    <w:abstractNumId w:val="10"/>
  </w:num>
  <w:num w:numId="12">
    <w:abstractNumId w:val="29"/>
  </w:num>
  <w:num w:numId="13">
    <w:abstractNumId w:val="25"/>
  </w:num>
  <w:num w:numId="14">
    <w:abstractNumId w:val="7"/>
  </w:num>
  <w:num w:numId="15">
    <w:abstractNumId w:val="28"/>
  </w:num>
  <w:num w:numId="16">
    <w:abstractNumId w:val="6"/>
  </w:num>
  <w:num w:numId="17">
    <w:abstractNumId w:val="19"/>
  </w:num>
  <w:num w:numId="18">
    <w:abstractNumId w:val="31"/>
  </w:num>
  <w:num w:numId="19">
    <w:abstractNumId w:val="32"/>
  </w:num>
  <w:num w:numId="20">
    <w:abstractNumId w:val="26"/>
  </w:num>
  <w:num w:numId="21">
    <w:abstractNumId w:val="11"/>
  </w:num>
  <w:num w:numId="22">
    <w:abstractNumId w:val="16"/>
  </w:num>
  <w:num w:numId="23">
    <w:abstractNumId w:val="0"/>
  </w:num>
  <w:num w:numId="24">
    <w:abstractNumId w:val="33"/>
  </w:num>
  <w:num w:numId="25">
    <w:abstractNumId w:val="20"/>
  </w:num>
  <w:num w:numId="26">
    <w:abstractNumId w:val="5"/>
  </w:num>
  <w:num w:numId="27">
    <w:abstractNumId w:val="18"/>
  </w:num>
  <w:num w:numId="28">
    <w:abstractNumId w:val="23"/>
  </w:num>
  <w:num w:numId="29">
    <w:abstractNumId w:val="2"/>
  </w:num>
  <w:num w:numId="30">
    <w:abstractNumId w:val="17"/>
  </w:num>
  <w:num w:numId="31">
    <w:abstractNumId w:val="14"/>
  </w:num>
  <w:num w:numId="32">
    <w:abstractNumId w:val="21"/>
  </w:num>
  <w:num w:numId="33">
    <w:abstractNumId w:val="27"/>
  </w:num>
  <w:num w:numId="3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attachedTemplate r:id="rId1"/>
  <w:defaultTabStop w:val="708"/>
  <w:hyphenationZone w:val="425"/>
  <w:characterSpacingControl w:val="doNotCompress"/>
  <w:compat/>
  <w:rsids>
    <w:rsidRoot w:val="008938BE"/>
    <w:rsid w:val="00054921"/>
    <w:rsid w:val="00136FE5"/>
    <w:rsid w:val="0014496C"/>
    <w:rsid w:val="001453C2"/>
    <w:rsid w:val="00174ED3"/>
    <w:rsid w:val="001912EB"/>
    <w:rsid w:val="001C13A5"/>
    <w:rsid w:val="002056FD"/>
    <w:rsid w:val="002122AD"/>
    <w:rsid w:val="002C2ED5"/>
    <w:rsid w:val="00327DC3"/>
    <w:rsid w:val="00351C4C"/>
    <w:rsid w:val="00376B78"/>
    <w:rsid w:val="004A6395"/>
    <w:rsid w:val="004C0333"/>
    <w:rsid w:val="004C3BEB"/>
    <w:rsid w:val="004C5373"/>
    <w:rsid w:val="00537933"/>
    <w:rsid w:val="00553E4E"/>
    <w:rsid w:val="006C30A8"/>
    <w:rsid w:val="006C43B5"/>
    <w:rsid w:val="006D4213"/>
    <w:rsid w:val="006F30C3"/>
    <w:rsid w:val="0072455E"/>
    <w:rsid w:val="00726EE1"/>
    <w:rsid w:val="00791B50"/>
    <w:rsid w:val="007D01E2"/>
    <w:rsid w:val="00827F86"/>
    <w:rsid w:val="008938BE"/>
    <w:rsid w:val="00912256"/>
    <w:rsid w:val="009B2394"/>
    <w:rsid w:val="009F46D1"/>
    <w:rsid w:val="00A233AA"/>
    <w:rsid w:val="00A41E9E"/>
    <w:rsid w:val="00A55163"/>
    <w:rsid w:val="00AC7C6E"/>
    <w:rsid w:val="00AE19AE"/>
    <w:rsid w:val="00AE5ABF"/>
    <w:rsid w:val="00B45829"/>
    <w:rsid w:val="00BF37D7"/>
    <w:rsid w:val="00C83515"/>
    <w:rsid w:val="00D21DDD"/>
    <w:rsid w:val="00D63C5B"/>
    <w:rsid w:val="00E30A74"/>
    <w:rsid w:val="00ED2BAB"/>
    <w:rsid w:val="00F1785F"/>
    <w:rsid w:val="00F512E7"/>
    <w:rsid w:val="00F61C54"/>
    <w:rsid w:val="00FF67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AE19AE"/>
  </w:style>
  <w:style w:type="paragraph" w:styleId="Nadpis1">
    <w:name w:val="heading 1"/>
    <w:aliases w:val="Topic"/>
    <w:basedOn w:val="Normln"/>
    <w:next w:val="Normln"/>
    <w:link w:val="Nadpis1Char"/>
    <w:uiPriority w:val="9"/>
    <w:qFormat/>
    <w:rsid w:val="00C8351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449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D2BAB"/>
    <w:pPr>
      <w:ind w:left="720"/>
      <w:contextualSpacing/>
    </w:pPr>
  </w:style>
  <w:style w:type="paragraph" w:customStyle="1" w:styleId="Point">
    <w:name w:val="Point"/>
    <w:basedOn w:val="Normln"/>
    <w:next w:val="Normln"/>
    <w:link w:val="PointChar"/>
    <w:qFormat/>
    <w:rsid w:val="00C83515"/>
    <w:rPr>
      <w:b/>
      <w:color w:val="C45911" w:themeColor="accent2" w:themeShade="BF"/>
      <w:sz w:val="28"/>
    </w:rPr>
  </w:style>
  <w:style w:type="character" w:customStyle="1" w:styleId="Nadpis1Char">
    <w:name w:val="Nadpis 1 Char"/>
    <w:aliases w:val="Topic Char"/>
    <w:basedOn w:val="Standardnpsmoodstavce"/>
    <w:link w:val="Nadpis1"/>
    <w:uiPriority w:val="9"/>
    <w:rsid w:val="00C83515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customStyle="1" w:styleId="PointChar">
    <w:name w:val="Point Char"/>
    <w:basedOn w:val="Standardnpsmoodstavce"/>
    <w:link w:val="Point"/>
    <w:rsid w:val="00C83515"/>
    <w:rPr>
      <w:b/>
      <w:color w:val="C45911" w:themeColor="accent2" w:themeShade="BF"/>
      <w:sz w:val="28"/>
    </w:rPr>
  </w:style>
  <w:style w:type="character" w:customStyle="1" w:styleId="Nadpis2Char">
    <w:name w:val="Nadpis 2 Char"/>
    <w:basedOn w:val="Standardnpsmoodstavce"/>
    <w:link w:val="Nadpis2"/>
    <w:uiPriority w:val="9"/>
    <w:rsid w:val="001449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C3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C30A8"/>
    <w:rPr>
      <w:rFonts w:ascii="Tahoma" w:hAnsi="Tahoma" w:cs="Tahoma"/>
      <w:sz w:val="16"/>
      <w:szCs w:val="16"/>
    </w:rPr>
  </w:style>
  <w:style w:type="paragraph" w:styleId="Nzev">
    <w:name w:val="Title"/>
    <w:basedOn w:val="Normln"/>
    <w:next w:val="Normln"/>
    <w:link w:val="NzevChar"/>
    <w:uiPriority w:val="10"/>
    <w:qFormat/>
    <w:rsid w:val="006C30A8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6C30A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chool\maturita\me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370</TotalTime>
  <Pages>7</Pages>
  <Words>1284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Vondracek</cp:lastModifiedBy>
  <cp:revision>12</cp:revision>
  <dcterms:created xsi:type="dcterms:W3CDTF">2016-04-05T17:36:00Z</dcterms:created>
  <dcterms:modified xsi:type="dcterms:W3CDTF">2016-05-28T14:59:00Z</dcterms:modified>
</cp:coreProperties>
</file>